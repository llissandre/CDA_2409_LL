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8BF" w:rsidRDefault="0023424F" w:rsidP="0057256F">
      <w:pPr>
        <w:pStyle w:val="Titre"/>
      </w:pPr>
      <w:bookmarkStart w:id="0" w:name="_Toc509993997"/>
      <w:r>
        <w:t>OAI – Sous requêtes</w:t>
      </w:r>
      <w:bookmarkEnd w:id="0"/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Q1</w:t>
      </w:r>
      <w:r>
        <w:t xml:space="preserve"> – Afficher le nom, la date d’embauche de tous les employés qui travaillent dans le même département que BLAKE (en excluant BLAKE).</w:t>
      </w:r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Q2</w:t>
      </w:r>
      <w:r>
        <w:t xml:space="preserve"> – Afficher le numéro et le nom de tous les employés qui ont un salaire supérieur à la moyenne. Trier les résultats par ordre de salaire décroissant.</w:t>
      </w:r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Q3</w:t>
      </w:r>
      <w:r>
        <w:t xml:space="preserve"> – Ecrire une requête qui affichera le numéro et le nom de tous les employés qui travaillent avec une personne dont le nom contient un T (dans le même département).</w:t>
      </w:r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Q4</w:t>
      </w:r>
      <w:r>
        <w:t xml:space="preserve"> – Afficher le nom, le numéro de département, le poste de tous les employés dont la localisation du département est DALLAS.</w:t>
      </w:r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Q5</w:t>
      </w:r>
      <w:r>
        <w:t xml:space="preserve"> – Afficher le nom et le salaire de tous les employés dont KING est directement responsable.</w:t>
      </w:r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Q6</w:t>
      </w:r>
      <w:r>
        <w:t xml:space="preserve"> – Afficher le numéro de département, le nom et le poste de tous les employés du département ventes : SALES.</w:t>
      </w:r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Q7</w:t>
      </w:r>
      <w:r>
        <w:t xml:space="preserve"> – Modifier le requête de la question 3 pour afficher le numéro, le nom, le salaire de tous les employés dont le salaire est supérieur à la moyenne et qui travaillent avec une personne dont le nom contient un T.</w:t>
      </w:r>
    </w:p>
    <w:p w:rsidR="0023424F" w:rsidRDefault="0023424F" w:rsidP="0023424F">
      <w:pPr>
        <w:spacing w:before="100" w:beforeAutospacing="1" w:after="100" w:afterAutospacing="1"/>
      </w:pPr>
      <w:r>
        <w:rPr>
          <w:b/>
        </w:rPr>
        <w:t>Q</w:t>
      </w:r>
      <w:bookmarkStart w:id="1" w:name="_GoBack"/>
      <w:bookmarkEnd w:id="1"/>
      <w:r>
        <w:rPr>
          <w:b/>
        </w:rPr>
        <w:t>8</w:t>
      </w:r>
      <w:r>
        <w:t xml:space="preserve"> – </w:t>
      </w:r>
      <w:r w:rsidR="00471C0F">
        <w:t>Déterminez le nombre de personnes ayant des subordonnés, sans en donner la liste.</w:t>
      </w:r>
      <w:r w:rsidR="00471C0F">
        <w:t xml:space="preserve"> </w:t>
      </w:r>
      <w:r w:rsidR="00471C0F">
        <w:br/>
        <w:t xml:space="preserve">Contrainte : ne pas </w:t>
      </w:r>
      <w:r>
        <w:t>utiliser l'option DISTINCT dans la fonction COUNT.</w:t>
      </w:r>
    </w:p>
    <w:sectPr w:rsidR="0023424F" w:rsidSect="00A155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6B0" w:rsidRDefault="005A16B0">
      <w:r>
        <w:separator/>
      </w:r>
    </w:p>
  </w:endnote>
  <w:endnote w:type="continuationSeparator" w:id="0">
    <w:p w:rsidR="005A16B0" w:rsidRDefault="005A1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4C98" w:rsidRDefault="00944C98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FA2070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13/02/2020</w:t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471C0F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471C0F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4C98" w:rsidRDefault="00944C9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6B0" w:rsidRDefault="005A16B0">
      <w:r>
        <w:separator/>
      </w:r>
    </w:p>
  </w:footnote>
  <w:footnote w:type="continuationSeparator" w:id="0">
    <w:p w:rsidR="005A16B0" w:rsidRDefault="005A16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4C98" w:rsidRDefault="00944C9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944C98">
            <w:rPr>
              <w:noProof/>
              <w:color w:val="3D64A9"/>
              <w:szCs w:val="24"/>
            </w:rPr>
            <w:t>OAI_Sous requetes_Exercices.docx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FA2070">
    <w:pPr>
      <w:pStyle w:val="En-tte"/>
      <w:tabs>
        <w:tab w:val="clear" w:pos="9072"/>
        <w:tab w:val="right" w:pos="9638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4C98" w:rsidRDefault="00944C9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2"/>
  </w:num>
  <w:num w:numId="5">
    <w:abstractNumId w:val="16"/>
  </w:num>
  <w:num w:numId="6">
    <w:abstractNumId w:val="9"/>
  </w:num>
  <w:num w:numId="7">
    <w:abstractNumId w:val="24"/>
  </w:num>
  <w:num w:numId="8">
    <w:abstractNumId w:val="13"/>
  </w:num>
  <w:num w:numId="9">
    <w:abstractNumId w:val="8"/>
  </w:num>
  <w:num w:numId="10">
    <w:abstractNumId w:val="3"/>
  </w:num>
  <w:num w:numId="11">
    <w:abstractNumId w:val="23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6"/>
  </w:num>
  <w:num w:numId="19">
    <w:abstractNumId w:val="20"/>
  </w:num>
  <w:num w:numId="20">
    <w:abstractNumId w:val="14"/>
  </w:num>
  <w:num w:numId="21">
    <w:abstractNumId w:val="22"/>
  </w:num>
  <w:num w:numId="22">
    <w:abstractNumId w:val="5"/>
  </w:num>
  <w:num w:numId="23">
    <w:abstractNumId w:val="0"/>
  </w:num>
  <w:num w:numId="24">
    <w:abstractNumId w:val="1"/>
  </w:num>
  <w:num w:numId="25">
    <w:abstractNumId w:val="12"/>
  </w:num>
  <w:num w:numId="26">
    <w:abstractNumId w:val="4"/>
  </w:num>
  <w:num w:numId="27">
    <w:abstractNumId w:val="7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28BF"/>
    <w:rsid w:val="00025FED"/>
    <w:rsid w:val="000605BD"/>
    <w:rsid w:val="00060BCD"/>
    <w:rsid w:val="00061258"/>
    <w:rsid w:val="000616A0"/>
    <w:rsid w:val="000A2F34"/>
    <w:rsid w:val="000B3C20"/>
    <w:rsid w:val="000E401A"/>
    <w:rsid w:val="00101A6D"/>
    <w:rsid w:val="00112CD8"/>
    <w:rsid w:val="001141E4"/>
    <w:rsid w:val="00122500"/>
    <w:rsid w:val="001672BD"/>
    <w:rsid w:val="00197E9E"/>
    <w:rsid w:val="001A2C40"/>
    <w:rsid w:val="001B758C"/>
    <w:rsid w:val="001D25C2"/>
    <w:rsid w:val="001D79AD"/>
    <w:rsid w:val="001E2FB8"/>
    <w:rsid w:val="001E68B6"/>
    <w:rsid w:val="001E7D0A"/>
    <w:rsid w:val="001F4C91"/>
    <w:rsid w:val="00200D5A"/>
    <w:rsid w:val="00203063"/>
    <w:rsid w:val="00224C45"/>
    <w:rsid w:val="00225002"/>
    <w:rsid w:val="0023424F"/>
    <w:rsid w:val="00244BED"/>
    <w:rsid w:val="00294731"/>
    <w:rsid w:val="002B706A"/>
    <w:rsid w:val="002C01F1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C540A"/>
    <w:rsid w:val="003D16A1"/>
    <w:rsid w:val="003E0BBD"/>
    <w:rsid w:val="003F4398"/>
    <w:rsid w:val="003F4A6B"/>
    <w:rsid w:val="00434EC5"/>
    <w:rsid w:val="00436305"/>
    <w:rsid w:val="00443A90"/>
    <w:rsid w:val="00446194"/>
    <w:rsid w:val="0046775F"/>
    <w:rsid w:val="00471C0F"/>
    <w:rsid w:val="00483D8C"/>
    <w:rsid w:val="004961AA"/>
    <w:rsid w:val="004B6B42"/>
    <w:rsid w:val="004C44AB"/>
    <w:rsid w:val="004C5436"/>
    <w:rsid w:val="004D687D"/>
    <w:rsid w:val="004D6C6E"/>
    <w:rsid w:val="004F0B75"/>
    <w:rsid w:val="004F629A"/>
    <w:rsid w:val="005123B4"/>
    <w:rsid w:val="005465B6"/>
    <w:rsid w:val="005714F6"/>
    <w:rsid w:val="0057256F"/>
    <w:rsid w:val="00597208"/>
    <w:rsid w:val="005A16B0"/>
    <w:rsid w:val="005A6EA7"/>
    <w:rsid w:val="005B0C55"/>
    <w:rsid w:val="005B55D0"/>
    <w:rsid w:val="005C2D24"/>
    <w:rsid w:val="005D08DC"/>
    <w:rsid w:val="005D0B3C"/>
    <w:rsid w:val="005D40F4"/>
    <w:rsid w:val="005E0F99"/>
    <w:rsid w:val="0061030F"/>
    <w:rsid w:val="0062239A"/>
    <w:rsid w:val="006266BA"/>
    <w:rsid w:val="006473BC"/>
    <w:rsid w:val="006737EB"/>
    <w:rsid w:val="006A29C6"/>
    <w:rsid w:val="006A4352"/>
    <w:rsid w:val="006A4D93"/>
    <w:rsid w:val="006A7F7C"/>
    <w:rsid w:val="006C5C92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D4D38"/>
    <w:rsid w:val="0080170C"/>
    <w:rsid w:val="00814E66"/>
    <w:rsid w:val="008208DC"/>
    <w:rsid w:val="00823C39"/>
    <w:rsid w:val="00850776"/>
    <w:rsid w:val="0086068C"/>
    <w:rsid w:val="00870105"/>
    <w:rsid w:val="00885BAF"/>
    <w:rsid w:val="008A5022"/>
    <w:rsid w:val="008E5FBC"/>
    <w:rsid w:val="008F52F8"/>
    <w:rsid w:val="00917574"/>
    <w:rsid w:val="00933914"/>
    <w:rsid w:val="00944C98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1165B"/>
    <w:rsid w:val="00A155B8"/>
    <w:rsid w:val="00A455FD"/>
    <w:rsid w:val="00A67446"/>
    <w:rsid w:val="00AA749C"/>
    <w:rsid w:val="00AC4B84"/>
    <w:rsid w:val="00B0337A"/>
    <w:rsid w:val="00B13EE2"/>
    <w:rsid w:val="00B353D7"/>
    <w:rsid w:val="00B6521C"/>
    <w:rsid w:val="00B73FE9"/>
    <w:rsid w:val="00BD070A"/>
    <w:rsid w:val="00BD08A9"/>
    <w:rsid w:val="00BD374E"/>
    <w:rsid w:val="00BD61D8"/>
    <w:rsid w:val="00C036FF"/>
    <w:rsid w:val="00C117B0"/>
    <w:rsid w:val="00C4153A"/>
    <w:rsid w:val="00C62CD9"/>
    <w:rsid w:val="00C839E3"/>
    <w:rsid w:val="00C91814"/>
    <w:rsid w:val="00CB4A4B"/>
    <w:rsid w:val="00CB6DD1"/>
    <w:rsid w:val="00CD0D7D"/>
    <w:rsid w:val="00CD2390"/>
    <w:rsid w:val="00D14015"/>
    <w:rsid w:val="00D1648B"/>
    <w:rsid w:val="00D35444"/>
    <w:rsid w:val="00D51686"/>
    <w:rsid w:val="00D77909"/>
    <w:rsid w:val="00DA6844"/>
    <w:rsid w:val="00DA75AA"/>
    <w:rsid w:val="00DC3B00"/>
    <w:rsid w:val="00DD48AD"/>
    <w:rsid w:val="00DE42DC"/>
    <w:rsid w:val="00DE6903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D36B8"/>
    <w:rsid w:val="00EE5504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2070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D6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337EF-889F-452D-9D0D-CDCE07CFB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86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gg. Grégoire</cp:lastModifiedBy>
  <cp:revision>40</cp:revision>
  <dcterms:created xsi:type="dcterms:W3CDTF">2018-03-22T13:34:00Z</dcterms:created>
  <dcterms:modified xsi:type="dcterms:W3CDTF">2022-05-12T20:07:00Z</dcterms:modified>
</cp:coreProperties>
</file>