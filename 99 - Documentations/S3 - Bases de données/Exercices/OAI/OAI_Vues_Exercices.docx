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23424F" w:rsidP="0057256F">
      <w:pPr>
        <w:pStyle w:val="Titre"/>
      </w:pPr>
      <w:bookmarkStart w:id="0" w:name="_Toc509993997"/>
      <w:r>
        <w:t xml:space="preserve">OAI – </w:t>
      </w:r>
      <w:bookmarkEnd w:id="0"/>
      <w:r w:rsidR="002B5D17">
        <w:t>Vues</w:t>
      </w:r>
    </w:p>
    <w:p w:rsidR="002B5D17" w:rsidRDefault="002B5D17" w:rsidP="002B5D17">
      <w:r>
        <w:rPr>
          <w:b/>
        </w:rPr>
        <w:t>Q1</w:t>
      </w:r>
      <w:r>
        <w:t xml:space="preserve"> </w:t>
      </w:r>
      <w:r w:rsidR="00DB60B8">
        <w:t>-</w:t>
      </w:r>
      <w:r>
        <w:t xml:space="preserve"> Créer une vue appelée EMP_VU comprenant le numéro d’employé, le nom, le numéro de département de la table EMP.</w:t>
      </w:r>
      <w:r w:rsidR="00DB60B8">
        <w:t xml:space="preserve"> </w:t>
      </w:r>
      <w:r>
        <w:t>Afficher le contenu de cette vue.</w:t>
      </w:r>
    </w:p>
    <w:p w:rsidR="002B5D17" w:rsidRDefault="002B5D17" w:rsidP="002B5D17">
      <w:pPr>
        <w:pStyle w:val="n"/>
        <w:tabs>
          <w:tab w:val="left" w:pos="708"/>
        </w:tabs>
      </w:pPr>
    </w:p>
    <w:p w:rsidR="002B5D17" w:rsidRDefault="002B5D17" w:rsidP="002B5D17">
      <w:r>
        <w:rPr>
          <w:b/>
        </w:rPr>
        <w:t>Q</w:t>
      </w:r>
      <w:r w:rsidR="00DB60B8">
        <w:rPr>
          <w:b/>
        </w:rPr>
        <w:t>2</w:t>
      </w:r>
      <w:r>
        <w:t xml:space="preserve"> </w:t>
      </w:r>
      <w:r w:rsidR="00DB60B8">
        <w:t>-</w:t>
      </w:r>
      <w:r>
        <w:t xml:space="preserve"> En utilisant la vue EMP_VU, créer une requête pour afficher les noms et les numéros de département de tous les employés.</w:t>
      </w:r>
    </w:p>
    <w:p w:rsidR="00DB60B8" w:rsidRDefault="00DB60B8" w:rsidP="002B5D17"/>
    <w:p w:rsidR="00DB60B8" w:rsidRDefault="00DB60B8" w:rsidP="002B5D17">
      <w:r>
        <w:rPr>
          <w:b/>
        </w:rPr>
        <w:t>Q</w:t>
      </w:r>
      <w:r w:rsidR="00073EA1">
        <w:rPr>
          <w:b/>
        </w:rPr>
        <w:t>3</w:t>
      </w:r>
      <w:r>
        <w:rPr>
          <w:b/>
        </w:rPr>
        <w:t xml:space="preserve"> - </w:t>
      </w:r>
      <w:r>
        <w:t>Créer une vue DEPT_VU montrant tous les départements avec le numéro de département, le nom du département, le nombre d’employés du département. Afficher le contenu de cette vue.</w:t>
      </w:r>
    </w:p>
    <w:p w:rsidR="002B5D17" w:rsidRDefault="002B5D17" w:rsidP="002B5D17"/>
    <w:p w:rsidR="00DB60B8" w:rsidRDefault="00DB60B8" w:rsidP="002B5D17">
      <w:r>
        <w:rPr>
          <w:b/>
        </w:rPr>
        <w:t>Q</w:t>
      </w:r>
      <w:r w:rsidR="00073EA1">
        <w:rPr>
          <w:b/>
        </w:rPr>
        <w:t>4</w:t>
      </w:r>
      <w:r>
        <w:rPr>
          <w:b/>
        </w:rPr>
        <w:t xml:space="preserve"> - </w:t>
      </w:r>
      <w:r>
        <w:t xml:space="preserve">Créer une vue </w:t>
      </w:r>
      <w:r>
        <w:t>SALGRADE</w:t>
      </w:r>
      <w:r>
        <w:t xml:space="preserve">_VU montrant tous les </w:t>
      </w:r>
      <w:r>
        <w:t>employés avec leur numéro, leur nom, leur salaire, leur poste et leur grade. En utilisant la vue SALGRADE_VU</w:t>
      </w:r>
      <w:r w:rsidR="00CC4C49">
        <w:t>,</w:t>
      </w:r>
      <w:bookmarkStart w:id="1" w:name="_GoBack"/>
      <w:bookmarkEnd w:id="1"/>
      <w:r>
        <w:t xml:space="preserve"> compter </w:t>
      </w:r>
      <w:r w:rsidR="00073EA1">
        <w:t>le nombre d’employés par grade.</w:t>
      </w:r>
    </w:p>
    <w:p w:rsidR="00DB60B8" w:rsidRDefault="00DB60B8" w:rsidP="002B5D17"/>
    <w:p w:rsidR="002B5D17" w:rsidRDefault="002B5D17" w:rsidP="002B5D17">
      <w:r>
        <w:rPr>
          <w:b/>
        </w:rPr>
        <w:t>Q5</w:t>
      </w:r>
      <w:r>
        <w:t xml:space="preserve"> – Créer une vue DEPT20</w:t>
      </w:r>
      <w:r w:rsidR="00DB60B8">
        <w:t>_VU</w:t>
      </w:r>
      <w:r>
        <w:t xml:space="preserve"> qui contiendra le numéro, le nom et le numéro de département de tous les employés du département 20</w:t>
      </w:r>
      <w:r>
        <w:t>.</w:t>
      </w:r>
      <w:r>
        <w:t>Interdire de modifier la colonne numéro de département à partir de cette vue.</w:t>
      </w:r>
      <w:r w:rsidR="00DB60B8">
        <w:t xml:space="preserve"> </w:t>
      </w:r>
      <w:r>
        <w:t>Afficher le contenu de la vue DEPT20</w:t>
      </w:r>
      <w:r w:rsidR="00DB60B8">
        <w:t>_VU</w:t>
      </w:r>
      <w:r>
        <w:t>.</w:t>
      </w:r>
      <w:r w:rsidR="00DB60B8">
        <w:t xml:space="preserve"> T</w:t>
      </w:r>
      <w:r>
        <w:t>enter</w:t>
      </w:r>
      <w:r>
        <w:t xml:space="preserve"> de modifier le numéro de département de l‘employé SMITH (nouvelle valeur 30).</w:t>
      </w:r>
    </w:p>
    <w:sectPr w:rsidR="002B5D17" w:rsidSect="00A155B8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DC7" w:rsidRDefault="003B6DC7">
      <w:r>
        <w:separator/>
      </w:r>
    </w:p>
  </w:endnote>
  <w:endnote w:type="continuationSeparator" w:id="0">
    <w:p w:rsidR="003B6DC7" w:rsidRDefault="003B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FA207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CC4C49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CC4C49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DC7" w:rsidRDefault="003B6DC7">
      <w:r>
        <w:separator/>
      </w:r>
    </w:p>
  </w:footnote>
  <w:footnote w:type="continuationSeparator" w:id="0">
    <w:p w:rsidR="003B6DC7" w:rsidRDefault="003B6D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2B5D17">
            <w:rPr>
              <w:noProof/>
              <w:color w:val="3D64A9"/>
              <w:szCs w:val="24"/>
            </w:rPr>
            <w:t>OAI_Vues_Exercices.docx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FA2070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2"/>
  </w:num>
  <w:num w:numId="5">
    <w:abstractNumId w:val="16"/>
  </w:num>
  <w:num w:numId="6">
    <w:abstractNumId w:val="9"/>
  </w:num>
  <w:num w:numId="7">
    <w:abstractNumId w:val="24"/>
  </w:num>
  <w:num w:numId="8">
    <w:abstractNumId w:val="13"/>
  </w:num>
  <w:num w:numId="9">
    <w:abstractNumId w:val="8"/>
  </w:num>
  <w:num w:numId="10">
    <w:abstractNumId w:val="3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6"/>
  </w:num>
  <w:num w:numId="19">
    <w:abstractNumId w:val="20"/>
  </w:num>
  <w:num w:numId="20">
    <w:abstractNumId w:val="14"/>
  </w:num>
  <w:num w:numId="21">
    <w:abstractNumId w:val="22"/>
  </w:num>
  <w:num w:numId="22">
    <w:abstractNumId w:val="5"/>
  </w:num>
  <w:num w:numId="23">
    <w:abstractNumId w:val="0"/>
  </w:num>
  <w:num w:numId="24">
    <w:abstractNumId w:val="1"/>
  </w:num>
  <w:num w:numId="25">
    <w:abstractNumId w:val="12"/>
  </w:num>
  <w:num w:numId="26">
    <w:abstractNumId w:val="4"/>
  </w:num>
  <w:num w:numId="27">
    <w:abstractNumId w:val="7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73EA1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1F4C91"/>
    <w:rsid w:val="00200D5A"/>
    <w:rsid w:val="00203063"/>
    <w:rsid w:val="00224C45"/>
    <w:rsid w:val="00225002"/>
    <w:rsid w:val="0023424F"/>
    <w:rsid w:val="00244BED"/>
    <w:rsid w:val="00294731"/>
    <w:rsid w:val="002B5D17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B6DC7"/>
    <w:rsid w:val="003C540A"/>
    <w:rsid w:val="003D16A1"/>
    <w:rsid w:val="003E0BBD"/>
    <w:rsid w:val="003F4398"/>
    <w:rsid w:val="003F4A6B"/>
    <w:rsid w:val="00434EC5"/>
    <w:rsid w:val="00436305"/>
    <w:rsid w:val="00443A90"/>
    <w:rsid w:val="00446194"/>
    <w:rsid w:val="0046775F"/>
    <w:rsid w:val="00471C0F"/>
    <w:rsid w:val="00483D8C"/>
    <w:rsid w:val="004961AA"/>
    <w:rsid w:val="004B6B42"/>
    <w:rsid w:val="004C44AB"/>
    <w:rsid w:val="004C5436"/>
    <w:rsid w:val="004D687D"/>
    <w:rsid w:val="004D6C6E"/>
    <w:rsid w:val="004F0B75"/>
    <w:rsid w:val="004F629A"/>
    <w:rsid w:val="005123B4"/>
    <w:rsid w:val="005465B6"/>
    <w:rsid w:val="005714F6"/>
    <w:rsid w:val="0057256F"/>
    <w:rsid w:val="00597208"/>
    <w:rsid w:val="005A16B0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37FA9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70105"/>
    <w:rsid w:val="00885BAF"/>
    <w:rsid w:val="008A5022"/>
    <w:rsid w:val="008E5FBC"/>
    <w:rsid w:val="008F52F8"/>
    <w:rsid w:val="00917574"/>
    <w:rsid w:val="00933914"/>
    <w:rsid w:val="00944C98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165B"/>
    <w:rsid w:val="00A155B8"/>
    <w:rsid w:val="00A455FD"/>
    <w:rsid w:val="00A5770A"/>
    <w:rsid w:val="00A67446"/>
    <w:rsid w:val="00AA749C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839E3"/>
    <w:rsid w:val="00C91814"/>
    <w:rsid w:val="00CB4A4B"/>
    <w:rsid w:val="00CB6DD1"/>
    <w:rsid w:val="00CC4C49"/>
    <w:rsid w:val="00CD0D7D"/>
    <w:rsid w:val="00CD2390"/>
    <w:rsid w:val="00D14015"/>
    <w:rsid w:val="00D1648B"/>
    <w:rsid w:val="00D35444"/>
    <w:rsid w:val="00D51686"/>
    <w:rsid w:val="00D77909"/>
    <w:rsid w:val="00DA6844"/>
    <w:rsid w:val="00DA75AA"/>
    <w:rsid w:val="00DB60B8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D36B8"/>
    <w:rsid w:val="00EE5504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2070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0B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FDC28-3274-47FA-A5AF-550FB5E48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98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45</cp:revision>
  <dcterms:created xsi:type="dcterms:W3CDTF">2018-03-22T13:34:00Z</dcterms:created>
  <dcterms:modified xsi:type="dcterms:W3CDTF">2022-06-19T19:47:00Z</dcterms:modified>
</cp:coreProperties>
</file>