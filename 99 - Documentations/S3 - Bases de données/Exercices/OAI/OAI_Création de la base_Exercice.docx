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750D" w:rsidRDefault="006C702D" w:rsidP="00736133">
      <w:pPr>
        <w:pStyle w:val="Titre"/>
        <w:rPr>
          <w:i/>
        </w:rPr>
      </w:pPr>
      <w:bookmarkStart w:id="0" w:name="_Toc32522854"/>
      <w:r w:rsidRPr="00B9750D">
        <w:t xml:space="preserve">OAI – </w:t>
      </w:r>
      <w:r w:rsidR="00EC0AD0">
        <w:t>Base de données</w:t>
      </w:r>
      <w:r>
        <w:t xml:space="preserve"> </w:t>
      </w:r>
    </w:p>
    <w:p w:rsidR="00E34F05" w:rsidRDefault="00E34F05" w:rsidP="00B9750D">
      <w:pPr>
        <w:pStyle w:val="Titre1"/>
        <w:spacing w:before="360" w:after="240"/>
      </w:pPr>
      <w:r>
        <w:t>Contexte</w:t>
      </w:r>
      <w:bookmarkEnd w:id="0"/>
    </w:p>
    <w:p w:rsidR="00E34F05" w:rsidRDefault="00E34F05" w:rsidP="00E34F05">
      <w:pPr>
        <w:pStyle w:val="Corpsdetexte"/>
      </w:pPr>
      <w:r>
        <w:t xml:space="preserve">La base de données </w:t>
      </w:r>
      <w:r w:rsidR="004D6C6E">
        <w:t xml:space="preserve">utilisée dans cette progression d’exercices </w:t>
      </w:r>
      <w:r w:rsidR="00D77909">
        <w:t xml:space="preserve">représente </w:t>
      </w:r>
      <w:r w:rsidR="008A5022">
        <w:t xml:space="preserve">des </w:t>
      </w:r>
      <w:r>
        <w:t>employés d’une entreprise.</w:t>
      </w:r>
    </w:p>
    <w:p w:rsidR="00D77909" w:rsidRDefault="00D77909" w:rsidP="00D77909">
      <w:pPr>
        <w:numPr>
          <w:ilvl w:val="0"/>
          <w:numId w:val="11"/>
        </w:numPr>
        <w:ind w:left="284" w:hanging="284"/>
        <w:jc w:val="left"/>
        <w:rPr>
          <w:bCs/>
        </w:rPr>
      </w:pPr>
      <w:r w:rsidRPr="004C2B9B">
        <w:rPr>
          <w:bCs/>
        </w:rPr>
        <w:t xml:space="preserve">Tout employé </w:t>
      </w:r>
      <w:r>
        <w:rPr>
          <w:bCs/>
        </w:rPr>
        <w:t>est rattaché</w:t>
      </w:r>
      <w:r w:rsidRPr="004C2B9B">
        <w:rPr>
          <w:bCs/>
        </w:rPr>
        <w:t xml:space="preserve"> à un département.</w:t>
      </w:r>
    </w:p>
    <w:p w:rsidR="00D77909" w:rsidRDefault="00D77909" w:rsidP="00D77909">
      <w:pPr>
        <w:numPr>
          <w:ilvl w:val="0"/>
          <w:numId w:val="11"/>
        </w:numPr>
        <w:ind w:left="284" w:hanging="284"/>
        <w:jc w:val="left"/>
        <w:rPr>
          <w:bCs/>
        </w:rPr>
      </w:pPr>
      <w:r>
        <w:rPr>
          <w:bCs/>
        </w:rPr>
        <w:t>En revanche, il peut exister des départements avec aucun employé rattaché.</w:t>
      </w:r>
    </w:p>
    <w:p w:rsidR="00D77909" w:rsidRDefault="00D77909" w:rsidP="00D77909">
      <w:pPr>
        <w:numPr>
          <w:ilvl w:val="0"/>
          <w:numId w:val="11"/>
        </w:numPr>
        <w:ind w:left="284" w:hanging="284"/>
        <w:jc w:val="left"/>
        <w:rPr>
          <w:bCs/>
        </w:rPr>
      </w:pPr>
      <w:r>
        <w:rPr>
          <w:bCs/>
        </w:rPr>
        <w:t>Le manager d’un employé est aussi un employé, seul le président n’a pas de manager.</w:t>
      </w:r>
    </w:p>
    <w:p w:rsidR="00D77909" w:rsidRDefault="00D77909" w:rsidP="00D77909">
      <w:pPr>
        <w:numPr>
          <w:ilvl w:val="0"/>
          <w:numId w:val="11"/>
        </w:numPr>
        <w:ind w:left="284" w:hanging="284"/>
        <w:jc w:val="left"/>
      </w:pPr>
      <w:r>
        <w:rPr>
          <w:bCs/>
        </w:rPr>
        <w:t>Seuls les vendeurs peuvent percevoir une commission.</w:t>
      </w:r>
    </w:p>
    <w:p w:rsidR="00D77909" w:rsidRPr="00D77909" w:rsidRDefault="00D77909" w:rsidP="00466C36">
      <w:pPr>
        <w:pStyle w:val="Titre1"/>
        <w:rPr>
          <w:rStyle w:val="lev"/>
          <w:b/>
          <w:bCs/>
        </w:rPr>
      </w:pPr>
      <w:bookmarkStart w:id="1" w:name="_Toc32522855"/>
      <w:r w:rsidRPr="00D77909">
        <w:rPr>
          <w:rStyle w:val="lev"/>
          <w:b/>
          <w:bCs/>
        </w:rPr>
        <w:t>Dictionnaire des données</w:t>
      </w:r>
      <w:bookmarkEnd w:id="1"/>
    </w:p>
    <w:tbl>
      <w:tblPr>
        <w:tblW w:w="9639" w:type="dxa"/>
        <w:tblInd w:w="-1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0"/>
        <w:gridCol w:w="1921"/>
        <w:gridCol w:w="1275"/>
        <w:gridCol w:w="1134"/>
        <w:gridCol w:w="3969"/>
      </w:tblGrid>
      <w:tr w:rsidR="00122500" w:rsidRPr="00122500" w:rsidTr="00122500"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Code</w:t>
            </w:r>
          </w:p>
        </w:tc>
        <w:tc>
          <w:tcPr>
            <w:tcW w:w="19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Intitulé</w:t>
            </w: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Type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Longueur</w:t>
            </w:r>
          </w:p>
        </w:tc>
        <w:tc>
          <w:tcPr>
            <w:tcW w:w="3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Valeurs particulières</w:t>
            </w:r>
          </w:p>
        </w:tc>
      </w:tr>
      <w:tr w:rsidR="00122500" w:rsidRPr="00122500" w:rsidTr="00122500"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COMM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Commission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Numérique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7,2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466C36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 xml:space="preserve">Nulle pour les employés qui ne sont pas </w:t>
            </w:r>
            <w:r w:rsidR="00D77909">
              <w:rPr>
                <w:color w:val="000000"/>
                <w:szCs w:val="24"/>
              </w:rPr>
              <w:t>des vendeurs (</w:t>
            </w:r>
            <w:proofErr w:type="spellStart"/>
            <w:r w:rsidR="00466C36">
              <w:rPr>
                <w:color w:val="000000"/>
                <w:szCs w:val="24"/>
              </w:rPr>
              <w:t>S</w:t>
            </w:r>
            <w:r w:rsidR="00D77909">
              <w:rPr>
                <w:color w:val="000000"/>
                <w:szCs w:val="24"/>
              </w:rPr>
              <w:t>alesman</w:t>
            </w:r>
            <w:proofErr w:type="spellEnd"/>
            <w:r w:rsidR="00D77909">
              <w:rPr>
                <w:color w:val="000000"/>
                <w:szCs w:val="24"/>
              </w:rPr>
              <w:t>)</w:t>
            </w:r>
          </w:p>
        </w:tc>
      </w:tr>
      <w:tr w:rsidR="00122500" w:rsidRPr="00122500" w:rsidTr="00122500"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DEPTNO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Numéro département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Numérique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2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 </w:t>
            </w:r>
          </w:p>
        </w:tc>
      </w:tr>
      <w:tr w:rsidR="00122500" w:rsidRPr="00122500" w:rsidTr="00122500"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DLOC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Localisation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Caractère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15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 </w:t>
            </w:r>
          </w:p>
        </w:tc>
      </w:tr>
      <w:tr w:rsidR="00122500" w:rsidRPr="00122500" w:rsidTr="00122500"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DNAME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Nom département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Caractère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15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 </w:t>
            </w:r>
          </w:p>
        </w:tc>
      </w:tr>
      <w:tr w:rsidR="00122500" w:rsidRPr="00122500" w:rsidTr="00122500"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EMPNO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Numéro employé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Numérique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4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 </w:t>
            </w:r>
          </w:p>
        </w:tc>
      </w:tr>
      <w:tr w:rsidR="00122500" w:rsidRPr="00122500" w:rsidTr="00122500"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ENAME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Nom employé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Caractère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10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 </w:t>
            </w:r>
          </w:p>
        </w:tc>
      </w:tr>
      <w:tr w:rsidR="00122500" w:rsidRPr="00122500" w:rsidTr="00122500"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GRADE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Grade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Numérique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1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 </w:t>
            </w:r>
          </w:p>
        </w:tc>
      </w:tr>
      <w:tr w:rsidR="00122500" w:rsidRPr="00122500" w:rsidTr="00122500"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HIREDATE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Date embauche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Date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 </w:t>
            </w:r>
          </w:p>
        </w:tc>
      </w:tr>
      <w:tr w:rsidR="00122500" w:rsidRPr="00122500" w:rsidTr="00122500"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HISAL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Salaire plafond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Numérique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7,2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 </w:t>
            </w:r>
          </w:p>
        </w:tc>
      </w:tr>
      <w:tr w:rsidR="00122500" w:rsidRPr="00122500" w:rsidTr="00122500"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JOB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Poste occupé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Caractère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9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jc w:val="left"/>
              <w:rPr>
                <w:color w:val="000000"/>
                <w:szCs w:val="24"/>
              </w:rPr>
            </w:pPr>
            <w:proofErr w:type="spellStart"/>
            <w:r w:rsidRPr="00122500">
              <w:rPr>
                <w:color w:val="000000"/>
                <w:szCs w:val="24"/>
              </w:rPr>
              <w:t>Analyst</w:t>
            </w:r>
            <w:proofErr w:type="spellEnd"/>
            <w:r w:rsidRPr="00122500">
              <w:rPr>
                <w:color w:val="000000"/>
                <w:szCs w:val="24"/>
              </w:rPr>
              <w:t xml:space="preserve">, </w:t>
            </w:r>
            <w:proofErr w:type="spellStart"/>
            <w:r w:rsidRPr="00122500">
              <w:rPr>
                <w:color w:val="000000"/>
                <w:szCs w:val="24"/>
              </w:rPr>
              <w:t>Clerk</w:t>
            </w:r>
            <w:proofErr w:type="spellEnd"/>
            <w:r w:rsidRPr="00122500">
              <w:rPr>
                <w:color w:val="000000"/>
                <w:szCs w:val="24"/>
              </w:rPr>
              <w:t xml:space="preserve">, Manager, </w:t>
            </w:r>
            <w:proofErr w:type="spellStart"/>
            <w:r w:rsidRPr="00122500">
              <w:rPr>
                <w:color w:val="000000"/>
                <w:szCs w:val="24"/>
              </w:rPr>
              <w:t>Salesman</w:t>
            </w:r>
            <w:proofErr w:type="spellEnd"/>
            <w:r w:rsidRPr="00122500">
              <w:rPr>
                <w:color w:val="000000"/>
                <w:szCs w:val="24"/>
              </w:rPr>
              <w:t>, ...</w:t>
            </w:r>
          </w:p>
        </w:tc>
      </w:tr>
      <w:tr w:rsidR="00122500" w:rsidRPr="00122500" w:rsidTr="00122500"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LOSAL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Salaire plancher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Numérique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7,2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 </w:t>
            </w:r>
          </w:p>
        </w:tc>
      </w:tr>
      <w:tr w:rsidR="00122500" w:rsidRPr="00122500" w:rsidTr="00122500"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SAL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Salaire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Numérique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7,2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22500" w:rsidRPr="00122500" w:rsidRDefault="00122500" w:rsidP="00122500">
            <w:pPr>
              <w:rPr>
                <w:color w:val="000000"/>
                <w:szCs w:val="24"/>
              </w:rPr>
            </w:pPr>
            <w:r w:rsidRPr="00122500">
              <w:rPr>
                <w:color w:val="000000"/>
                <w:szCs w:val="24"/>
              </w:rPr>
              <w:t> </w:t>
            </w:r>
          </w:p>
        </w:tc>
      </w:tr>
    </w:tbl>
    <w:p w:rsidR="00466C36" w:rsidRDefault="00466C36" w:rsidP="00466C36">
      <w:pPr>
        <w:rPr>
          <w:rStyle w:val="lev"/>
          <w:b w:val="0"/>
          <w:bCs w:val="0"/>
        </w:rPr>
      </w:pPr>
    </w:p>
    <w:p w:rsidR="00D77909" w:rsidRPr="00466C36" w:rsidRDefault="00D77909" w:rsidP="00466C36">
      <w:pPr>
        <w:pStyle w:val="Titre1"/>
      </w:pPr>
      <w:bookmarkStart w:id="2" w:name="_Toc32522856"/>
      <w:r w:rsidRPr="00466C36">
        <w:rPr>
          <w:rStyle w:val="lev"/>
          <w:b/>
          <w:bCs/>
        </w:rPr>
        <w:t>Schéma de la base</w:t>
      </w:r>
      <w:r w:rsidR="003540A9" w:rsidRPr="00466C36">
        <w:rPr>
          <w:rStyle w:val="lev"/>
          <w:b/>
          <w:bCs/>
        </w:rPr>
        <w:t xml:space="preserve"> de données</w:t>
      </w:r>
      <w:bookmarkEnd w:id="2"/>
    </w:p>
    <w:p w:rsidR="00D77909" w:rsidRDefault="00D77909" w:rsidP="00D77909">
      <w:pPr>
        <w:pStyle w:val="Corpsdetexte"/>
      </w:pPr>
      <w:r>
        <w:t>EMP (</w:t>
      </w:r>
      <w:r w:rsidRPr="008A5022">
        <w:rPr>
          <w:u w:val="single"/>
        </w:rPr>
        <w:t>EMPNO</w:t>
      </w:r>
      <w:r>
        <w:t xml:space="preserve">, ENAME, JOB, HIREDATE, SAL, COMM, </w:t>
      </w:r>
      <w:r w:rsidRPr="008A5022">
        <w:rPr>
          <w:u w:val="dotted"/>
        </w:rPr>
        <w:t>DEPTNO</w:t>
      </w:r>
      <w:r>
        <w:t xml:space="preserve">, </w:t>
      </w:r>
      <w:r w:rsidRPr="008A5022">
        <w:rPr>
          <w:u w:val="dotted"/>
        </w:rPr>
        <w:t>MGR</w:t>
      </w:r>
      <w:r>
        <w:t>)</w:t>
      </w:r>
    </w:p>
    <w:p w:rsidR="00D77909" w:rsidRDefault="00D77909" w:rsidP="00D77909">
      <w:pPr>
        <w:pStyle w:val="Corpsdetexte"/>
      </w:pPr>
      <w:r>
        <w:t>DEPT (</w:t>
      </w:r>
      <w:r w:rsidRPr="008A5022">
        <w:rPr>
          <w:u w:val="single"/>
        </w:rPr>
        <w:t>DEPTNO</w:t>
      </w:r>
      <w:r>
        <w:t>, DNAME, DLOC)</w:t>
      </w:r>
    </w:p>
    <w:p w:rsidR="00D77909" w:rsidRDefault="00D77909" w:rsidP="00D77909">
      <w:pPr>
        <w:pStyle w:val="Corpsdetexte"/>
      </w:pPr>
      <w:r>
        <w:t>SALGRADE (</w:t>
      </w:r>
      <w:r w:rsidRPr="008A5022">
        <w:rPr>
          <w:u w:val="single"/>
        </w:rPr>
        <w:t>GRADE</w:t>
      </w:r>
      <w:r>
        <w:t>, LOSAL, HISAL)</w:t>
      </w:r>
    </w:p>
    <w:p w:rsidR="00483D8C" w:rsidRDefault="00F729E1">
      <w:pPr>
        <w:jc w:val="left"/>
        <w:rPr>
          <w:u w:val="dotted"/>
        </w:rPr>
      </w:pPr>
      <w:r>
        <w:rPr>
          <w:u w:val="single"/>
        </w:rPr>
        <w:t>c</w:t>
      </w:r>
      <w:r w:rsidR="003540A9" w:rsidRPr="00F729E1">
        <w:rPr>
          <w:u w:val="single"/>
        </w:rPr>
        <w:t>lé primaire</w:t>
      </w:r>
      <w:r w:rsidR="00DA6844" w:rsidRPr="00DA6844">
        <w:t xml:space="preserve">   </w:t>
      </w:r>
      <w:r w:rsidRPr="00F729E1">
        <w:rPr>
          <w:u w:val="dotted"/>
        </w:rPr>
        <w:t>clé étrangère</w:t>
      </w:r>
    </w:p>
    <w:p w:rsidR="00DA6844" w:rsidRDefault="00DA6844">
      <w:pPr>
        <w:jc w:val="left"/>
        <w:rPr>
          <w:u w:val="dotted"/>
        </w:rPr>
      </w:pPr>
    </w:p>
    <w:p w:rsidR="00EF1154" w:rsidRDefault="00EC0AD0">
      <w:pPr>
        <w:jc w:val="left"/>
        <w:rPr>
          <w:u w:val="single"/>
        </w:rPr>
      </w:pPr>
      <w:r w:rsidRPr="00EC0AD0">
        <w:rPr>
          <w:noProof/>
          <w:u w:val="single"/>
        </w:rPr>
        <w:lastRenderedPageBreak/>
        <w:drawing>
          <wp:inline distT="0" distB="0" distL="0" distR="0" wp14:anchorId="4C20262E" wp14:editId="0E050E23">
            <wp:extent cx="6120130" cy="1918970"/>
            <wp:effectExtent l="0" t="0" r="0" b="508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AD0" w:rsidRPr="00F729E1" w:rsidRDefault="00EC0AD0">
      <w:pPr>
        <w:jc w:val="left"/>
        <w:rPr>
          <w:u w:val="single"/>
        </w:rPr>
      </w:pPr>
    </w:p>
    <w:p w:rsidR="00E21C36" w:rsidRDefault="00E21C36" w:rsidP="00466C36">
      <w:pPr>
        <w:pStyle w:val="Titre1"/>
      </w:pPr>
      <w:bookmarkStart w:id="3" w:name="_Toc32522857"/>
      <w:r>
        <w:t>Contenu des tables</w:t>
      </w:r>
      <w:bookmarkEnd w:id="3"/>
    </w:p>
    <w:p w:rsidR="00E21C36" w:rsidRPr="004D6C6E" w:rsidRDefault="005C2D24" w:rsidP="00DA6844">
      <w:pPr>
        <w:pStyle w:val="Corpsdetexte"/>
        <w:spacing w:before="100" w:beforeAutospacing="1" w:after="100" w:afterAutospacing="1"/>
        <w:rPr>
          <w:rStyle w:val="lev"/>
        </w:rPr>
      </w:pPr>
      <w:r w:rsidRPr="004D6C6E">
        <w:rPr>
          <w:rStyle w:val="lev"/>
        </w:rPr>
        <w:t>Table DEPT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1843"/>
        <w:gridCol w:w="1418"/>
      </w:tblGrid>
      <w:tr w:rsidR="00E21C36" w:rsidRPr="0098629D" w:rsidTr="005C2D24">
        <w:tc>
          <w:tcPr>
            <w:tcW w:w="1129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b/>
                <w:sz w:val="20"/>
              </w:rPr>
            </w:pPr>
            <w:r w:rsidRPr="0098629D">
              <w:rPr>
                <w:rFonts w:ascii="Courier New" w:hAnsi="Courier New" w:cs="Courier New"/>
                <w:b/>
                <w:sz w:val="20"/>
              </w:rPr>
              <w:t>DEPTNO</w:t>
            </w:r>
          </w:p>
        </w:tc>
        <w:tc>
          <w:tcPr>
            <w:tcW w:w="1843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b/>
                <w:sz w:val="20"/>
              </w:rPr>
            </w:pPr>
            <w:r w:rsidRPr="0098629D">
              <w:rPr>
                <w:rFonts w:ascii="Courier New" w:hAnsi="Courier New" w:cs="Courier New"/>
                <w:b/>
                <w:sz w:val="20"/>
              </w:rPr>
              <w:t>DNAME</w:t>
            </w:r>
          </w:p>
        </w:tc>
        <w:tc>
          <w:tcPr>
            <w:tcW w:w="1418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b/>
                <w:sz w:val="20"/>
              </w:rPr>
            </w:pPr>
            <w:r w:rsidRPr="0098629D">
              <w:rPr>
                <w:rFonts w:ascii="Courier New" w:hAnsi="Courier New" w:cs="Courier New"/>
                <w:b/>
                <w:sz w:val="20"/>
              </w:rPr>
              <w:t>DLOC</w:t>
            </w:r>
          </w:p>
        </w:tc>
      </w:tr>
      <w:tr w:rsidR="00E21C36" w:rsidRPr="0098629D" w:rsidTr="005C2D24">
        <w:tc>
          <w:tcPr>
            <w:tcW w:w="1129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10</w:t>
            </w:r>
          </w:p>
        </w:tc>
        <w:tc>
          <w:tcPr>
            <w:tcW w:w="1843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ACCOUNTING</w:t>
            </w:r>
          </w:p>
        </w:tc>
        <w:tc>
          <w:tcPr>
            <w:tcW w:w="1418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NEW YORK</w:t>
            </w:r>
          </w:p>
        </w:tc>
      </w:tr>
      <w:tr w:rsidR="00E21C36" w:rsidRPr="0098629D" w:rsidTr="005C2D24">
        <w:tc>
          <w:tcPr>
            <w:tcW w:w="1129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20</w:t>
            </w:r>
          </w:p>
        </w:tc>
        <w:tc>
          <w:tcPr>
            <w:tcW w:w="1843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RESEARCH</w:t>
            </w:r>
          </w:p>
        </w:tc>
        <w:tc>
          <w:tcPr>
            <w:tcW w:w="1418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DALLAS</w:t>
            </w:r>
          </w:p>
        </w:tc>
      </w:tr>
      <w:tr w:rsidR="00E21C36" w:rsidRPr="0098629D" w:rsidTr="005C2D24">
        <w:tc>
          <w:tcPr>
            <w:tcW w:w="1129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30</w:t>
            </w:r>
          </w:p>
        </w:tc>
        <w:tc>
          <w:tcPr>
            <w:tcW w:w="1843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SALES</w:t>
            </w:r>
          </w:p>
        </w:tc>
        <w:tc>
          <w:tcPr>
            <w:tcW w:w="1418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CHICAGO</w:t>
            </w:r>
          </w:p>
        </w:tc>
      </w:tr>
      <w:tr w:rsidR="00E21C36" w:rsidRPr="0098629D" w:rsidTr="005C2D24">
        <w:tc>
          <w:tcPr>
            <w:tcW w:w="1129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40</w:t>
            </w:r>
          </w:p>
        </w:tc>
        <w:tc>
          <w:tcPr>
            <w:tcW w:w="1843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OPERATIONS</w:t>
            </w:r>
          </w:p>
        </w:tc>
        <w:tc>
          <w:tcPr>
            <w:tcW w:w="1418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BOSTON</w:t>
            </w:r>
          </w:p>
        </w:tc>
      </w:tr>
    </w:tbl>
    <w:p w:rsidR="005C2D24" w:rsidRPr="004D6C6E" w:rsidRDefault="005C2D24" w:rsidP="00DA6844">
      <w:pPr>
        <w:pStyle w:val="Corpsdetexte"/>
        <w:spacing w:before="100" w:beforeAutospacing="1" w:after="100" w:afterAutospacing="1"/>
        <w:rPr>
          <w:rStyle w:val="lev"/>
        </w:rPr>
      </w:pPr>
      <w:r w:rsidRPr="004D6C6E">
        <w:rPr>
          <w:rStyle w:val="lev"/>
        </w:rPr>
        <w:t>Table EMP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6"/>
        <w:gridCol w:w="1276"/>
        <w:gridCol w:w="1452"/>
        <w:gridCol w:w="816"/>
        <w:gridCol w:w="1275"/>
        <w:gridCol w:w="993"/>
        <w:gridCol w:w="992"/>
        <w:gridCol w:w="992"/>
      </w:tblGrid>
      <w:tr w:rsidR="00E21C36" w:rsidRPr="0098629D" w:rsidTr="005C2D24">
        <w:tc>
          <w:tcPr>
            <w:tcW w:w="846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b/>
                <w:sz w:val="20"/>
              </w:rPr>
            </w:pPr>
            <w:r w:rsidRPr="0098629D">
              <w:rPr>
                <w:rFonts w:ascii="Courier New" w:hAnsi="Courier New" w:cs="Courier New"/>
                <w:b/>
                <w:sz w:val="20"/>
              </w:rPr>
              <w:t>EMPNO</w:t>
            </w:r>
          </w:p>
        </w:tc>
        <w:tc>
          <w:tcPr>
            <w:tcW w:w="1276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b/>
                <w:sz w:val="20"/>
              </w:rPr>
            </w:pPr>
            <w:r w:rsidRPr="0098629D">
              <w:rPr>
                <w:rFonts w:ascii="Courier New" w:hAnsi="Courier New" w:cs="Courier New"/>
                <w:b/>
                <w:sz w:val="20"/>
              </w:rPr>
              <w:t>ENAME</w:t>
            </w:r>
          </w:p>
        </w:tc>
        <w:tc>
          <w:tcPr>
            <w:tcW w:w="1452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b/>
                <w:sz w:val="20"/>
              </w:rPr>
            </w:pPr>
            <w:r w:rsidRPr="0098629D">
              <w:rPr>
                <w:rFonts w:ascii="Courier New" w:hAnsi="Courier New" w:cs="Courier New"/>
                <w:b/>
                <w:sz w:val="20"/>
              </w:rPr>
              <w:t>JOB</w:t>
            </w:r>
          </w:p>
        </w:tc>
        <w:tc>
          <w:tcPr>
            <w:tcW w:w="816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b/>
                <w:sz w:val="20"/>
              </w:rPr>
            </w:pPr>
            <w:r w:rsidRPr="0098629D">
              <w:rPr>
                <w:rFonts w:ascii="Courier New" w:hAnsi="Courier New" w:cs="Courier New"/>
                <w:b/>
                <w:sz w:val="20"/>
              </w:rPr>
              <w:t>MGR</w:t>
            </w:r>
          </w:p>
        </w:tc>
        <w:tc>
          <w:tcPr>
            <w:tcW w:w="1275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b/>
                <w:sz w:val="20"/>
              </w:rPr>
            </w:pPr>
            <w:r w:rsidRPr="0098629D">
              <w:rPr>
                <w:rFonts w:ascii="Courier New" w:hAnsi="Courier New" w:cs="Courier New"/>
                <w:b/>
                <w:sz w:val="20"/>
              </w:rPr>
              <w:t>HIREDATE</w:t>
            </w:r>
          </w:p>
        </w:tc>
        <w:tc>
          <w:tcPr>
            <w:tcW w:w="993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b/>
                <w:sz w:val="20"/>
              </w:rPr>
            </w:pPr>
            <w:r w:rsidRPr="0098629D">
              <w:rPr>
                <w:rFonts w:ascii="Courier New" w:hAnsi="Courier New" w:cs="Courier New"/>
                <w:b/>
                <w:sz w:val="20"/>
              </w:rPr>
              <w:t>SAL</w:t>
            </w:r>
          </w:p>
        </w:tc>
        <w:tc>
          <w:tcPr>
            <w:tcW w:w="992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b/>
                <w:sz w:val="20"/>
              </w:rPr>
            </w:pPr>
            <w:r w:rsidRPr="0098629D">
              <w:rPr>
                <w:rFonts w:ascii="Courier New" w:hAnsi="Courier New" w:cs="Courier New"/>
                <w:b/>
                <w:sz w:val="20"/>
              </w:rPr>
              <w:t>COMM</w:t>
            </w:r>
          </w:p>
        </w:tc>
        <w:tc>
          <w:tcPr>
            <w:tcW w:w="992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b/>
                <w:sz w:val="20"/>
              </w:rPr>
            </w:pPr>
            <w:r w:rsidRPr="0098629D">
              <w:rPr>
                <w:rFonts w:ascii="Courier New" w:hAnsi="Courier New" w:cs="Courier New"/>
                <w:b/>
                <w:sz w:val="20"/>
              </w:rPr>
              <w:t>DEPTNO</w:t>
            </w:r>
          </w:p>
        </w:tc>
      </w:tr>
      <w:tr w:rsidR="00E21C36" w:rsidRPr="0098629D" w:rsidTr="005C2D24">
        <w:tc>
          <w:tcPr>
            <w:tcW w:w="846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7839</w:t>
            </w:r>
          </w:p>
        </w:tc>
        <w:tc>
          <w:tcPr>
            <w:tcW w:w="1276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KING</w:t>
            </w:r>
          </w:p>
        </w:tc>
        <w:tc>
          <w:tcPr>
            <w:tcW w:w="1452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PRESIDENT</w:t>
            </w:r>
          </w:p>
        </w:tc>
        <w:tc>
          <w:tcPr>
            <w:tcW w:w="816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17/11/81</w:t>
            </w:r>
          </w:p>
        </w:tc>
        <w:tc>
          <w:tcPr>
            <w:tcW w:w="993" w:type="dxa"/>
            <w:vAlign w:val="center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5000</w:t>
            </w:r>
          </w:p>
        </w:tc>
        <w:tc>
          <w:tcPr>
            <w:tcW w:w="992" w:type="dxa"/>
            <w:vAlign w:val="center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992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10</w:t>
            </w:r>
          </w:p>
        </w:tc>
      </w:tr>
      <w:tr w:rsidR="00E21C36" w:rsidRPr="0098629D" w:rsidTr="005C2D24">
        <w:tc>
          <w:tcPr>
            <w:tcW w:w="846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7698</w:t>
            </w:r>
          </w:p>
        </w:tc>
        <w:tc>
          <w:tcPr>
            <w:tcW w:w="1276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BLAKE</w:t>
            </w:r>
          </w:p>
        </w:tc>
        <w:tc>
          <w:tcPr>
            <w:tcW w:w="1452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MANAGER</w:t>
            </w:r>
          </w:p>
        </w:tc>
        <w:tc>
          <w:tcPr>
            <w:tcW w:w="816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7839</w:t>
            </w:r>
          </w:p>
        </w:tc>
        <w:tc>
          <w:tcPr>
            <w:tcW w:w="1275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01/05/81</w:t>
            </w:r>
          </w:p>
        </w:tc>
        <w:tc>
          <w:tcPr>
            <w:tcW w:w="993" w:type="dxa"/>
            <w:vAlign w:val="center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2850</w:t>
            </w:r>
          </w:p>
        </w:tc>
        <w:tc>
          <w:tcPr>
            <w:tcW w:w="992" w:type="dxa"/>
            <w:vAlign w:val="center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992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30</w:t>
            </w:r>
          </w:p>
        </w:tc>
      </w:tr>
      <w:tr w:rsidR="00E21C36" w:rsidRPr="0098629D" w:rsidTr="005C2D24">
        <w:tc>
          <w:tcPr>
            <w:tcW w:w="846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7782</w:t>
            </w:r>
          </w:p>
        </w:tc>
        <w:tc>
          <w:tcPr>
            <w:tcW w:w="1276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CLARK</w:t>
            </w:r>
          </w:p>
        </w:tc>
        <w:tc>
          <w:tcPr>
            <w:tcW w:w="1452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MANAGER</w:t>
            </w:r>
          </w:p>
        </w:tc>
        <w:tc>
          <w:tcPr>
            <w:tcW w:w="816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7839</w:t>
            </w:r>
          </w:p>
        </w:tc>
        <w:tc>
          <w:tcPr>
            <w:tcW w:w="1275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09/06/81</w:t>
            </w:r>
          </w:p>
        </w:tc>
        <w:tc>
          <w:tcPr>
            <w:tcW w:w="993" w:type="dxa"/>
            <w:vAlign w:val="center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2450</w:t>
            </w:r>
          </w:p>
        </w:tc>
        <w:tc>
          <w:tcPr>
            <w:tcW w:w="992" w:type="dxa"/>
            <w:vAlign w:val="center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992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10</w:t>
            </w:r>
          </w:p>
        </w:tc>
      </w:tr>
      <w:tr w:rsidR="00E21C36" w:rsidRPr="0098629D" w:rsidTr="005C2D24">
        <w:tc>
          <w:tcPr>
            <w:tcW w:w="846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7566</w:t>
            </w:r>
          </w:p>
        </w:tc>
        <w:tc>
          <w:tcPr>
            <w:tcW w:w="1276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JONES</w:t>
            </w:r>
          </w:p>
        </w:tc>
        <w:tc>
          <w:tcPr>
            <w:tcW w:w="1452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MANAGER</w:t>
            </w:r>
          </w:p>
        </w:tc>
        <w:tc>
          <w:tcPr>
            <w:tcW w:w="816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7839</w:t>
            </w:r>
          </w:p>
        </w:tc>
        <w:tc>
          <w:tcPr>
            <w:tcW w:w="1275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02/04/81</w:t>
            </w:r>
          </w:p>
        </w:tc>
        <w:tc>
          <w:tcPr>
            <w:tcW w:w="993" w:type="dxa"/>
            <w:vAlign w:val="center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2975</w:t>
            </w:r>
          </w:p>
        </w:tc>
        <w:tc>
          <w:tcPr>
            <w:tcW w:w="992" w:type="dxa"/>
            <w:vAlign w:val="center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992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20</w:t>
            </w:r>
          </w:p>
        </w:tc>
      </w:tr>
      <w:tr w:rsidR="00E21C36" w:rsidRPr="0098629D" w:rsidTr="005C2D24">
        <w:tc>
          <w:tcPr>
            <w:tcW w:w="846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7654</w:t>
            </w:r>
          </w:p>
        </w:tc>
        <w:tc>
          <w:tcPr>
            <w:tcW w:w="1276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MARTIN</w:t>
            </w:r>
          </w:p>
        </w:tc>
        <w:tc>
          <w:tcPr>
            <w:tcW w:w="1452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SALESMAN</w:t>
            </w:r>
          </w:p>
        </w:tc>
        <w:tc>
          <w:tcPr>
            <w:tcW w:w="816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7698</w:t>
            </w:r>
          </w:p>
        </w:tc>
        <w:tc>
          <w:tcPr>
            <w:tcW w:w="1275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28/09/81</w:t>
            </w:r>
          </w:p>
        </w:tc>
        <w:tc>
          <w:tcPr>
            <w:tcW w:w="993" w:type="dxa"/>
            <w:vAlign w:val="center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1250</w:t>
            </w:r>
          </w:p>
        </w:tc>
        <w:tc>
          <w:tcPr>
            <w:tcW w:w="992" w:type="dxa"/>
            <w:vAlign w:val="center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1400</w:t>
            </w:r>
          </w:p>
        </w:tc>
        <w:tc>
          <w:tcPr>
            <w:tcW w:w="992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30</w:t>
            </w:r>
          </w:p>
        </w:tc>
      </w:tr>
      <w:tr w:rsidR="00E21C36" w:rsidRPr="0098629D" w:rsidTr="005C2D24">
        <w:tc>
          <w:tcPr>
            <w:tcW w:w="846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7499</w:t>
            </w:r>
          </w:p>
        </w:tc>
        <w:tc>
          <w:tcPr>
            <w:tcW w:w="1276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ALLEN</w:t>
            </w:r>
          </w:p>
        </w:tc>
        <w:tc>
          <w:tcPr>
            <w:tcW w:w="1452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SALESMAN</w:t>
            </w:r>
          </w:p>
        </w:tc>
        <w:tc>
          <w:tcPr>
            <w:tcW w:w="816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7698</w:t>
            </w:r>
          </w:p>
        </w:tc>
        <w:tc>
          <w:tcPr>
            <w:tcW w:w="1275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20/02/81</w:t>
            </w:r>
          </w:p>
        </w:tc>
        <w:tc>
          <w:tcPr>
            <w:tcW w:w="993" w:type="dxa"/>
            <w:vAlign w:val="center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1600</w:t>
            </w:r>
          </w:p>
        </w:tc>
        <w:tc>
          <w:tcPr>
            <w:tcW w:w="992" w:type="dxa"/>
            <w:vAlign w:val="center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300</w:t>
            </w:r>
          </w:p>
        </w:tc>
        <w:tc>
          <w:tcPr>
            <w:tcW w:w="992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30</w:t>
            </w:r>
          </w:p>
        </w:tc>
      </w:tr>
      <w:tr w:rsidR="00E21C36" w:rsidRPr="0098629D" w:rsidTr="005C2D24">
        <w:tc>
          <w:tcPr>
            <w:tcW w:w="846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7844</w:t>
            </w:r>
          </w:p>
        </w:tc>
        <w:tc>
          <w:tcPr>
            <w:tcW w:w="1276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TURNER</w:t>
            </w:r>
          </w:p>
        </w:tc>
        <w:tc>
          <w:tcPr>
            <w:tcW w:w="1452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SALESMAN</w:t>
            </w:r>
          </w:p>
        </w:tc>
        <w:tc>
          <w:tcPr>
            <w:tcW w:w="816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7698</w:t>
            </w:r>
          </w:p>
        </w:tc>
        <w:tc>
          <w:tcPr>
            <w:tcW w:w="1275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08/09/81</w:t>
            </w:r>
          </w:p>
        </w:tc>
        <w:tc>
          <w:tcPr>
            <w:tcW w:w="993" w:type="dxa"/>
            <w:vAlign w:val="center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1500</w:t>
            </w:r>
          </w:p>
        </w:tc>
        <w:tc>
          <w:tcPr>
            <w:tcW w:w="992" w:type="dxa"/>
            <w:vAlign w:val="center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0</w:t>
            </w:r>
          </w:p>
        </w:tc>
        <w:tc>
          <w:tcPr>
            <w:tcW w:w="992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30</w:t>
            </w:r>
          </w:p>
        </w:tc>
      </w:tr>
      <w:tr w:rsidR="00E21C36" w:rsidRPr="0098629D" w:rsidTr="005C2D24">
        <w:tc>
          <w:tcPr>
            <w:tcW w:w="846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7900</w:t>
            </w:r>
          </w:p>
        </w:tc>
        <w:tc>
          <w:tcPr>
            <w:tcW w:w="1276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JAMES</w:t>
            </w:r>
          </w:p>
        </w:tc>
        <w:tc>
          <w:tcPr>
            <w:tcW w:w="1452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CLERK</w:t>
            </w:r>
          </w:p>
        </w:tc>
        <w:tc>
          <w:tcPr>
            <w:tcW w:w="816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7698</w:t>
            </w:r>
          </w:p>
        </w:tc>
        <w:tc>
          <w:tcPr>
            <w:tcW w:w="1275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03/12/81</w:t>
            </w:r>
          </w:p>
        </w:tc>
        <w:tc>
          <w:tcPr>
            <w:tcW w:w="993" w:type="dxa"/>
            <w:vAlign w:val="center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950</w:t>
            </w:r>
          </w:p>
        </w:tc>
        <w:tc>
          <w:tcPr>
            <w:tcW w:w="992" w:type="dxa"/>
            <w:vAlign w:val="center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992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30</w:t>
            </w:r>
          </w:p>
        </w:tc>
      </w:tr>
      <w:tr w:rsidR="00E21C36" w:rsidRPr="0098629D" w:rsidTr="005C2D24">
        <w:tc>
          <w:tcPr>
            <w:tcW w:w="846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7521</w:t>
            </w:r>
          </w:p>
        </w:tc>
        <w:tc>
          <w:tcPr>
            <w:tcW w:w="1276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WARD</w:t>
            </w:r>
          </w:p>
        </w:tc>
        <w:tc>
          <w:tcPr>
            <w:tcW w:w="1452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SALESMAN</w:t>
            </w:r>
          </w:p>
        </w:tc>
        <w:tc>
          <w:tcPr>
            <w:tcW w:w="816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7698</w:t>
            </w:r>
          </w:p>
        </w:tc>
        <w:tc>
          <w:tcPr>
            <w:tcW w:w="1275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22/02/81</w:t>
            </w:r>
          </w:p>
        </w:tc>
        <w:tc>
          <w:tcPr>
            <w:tcW w:w="993" w:type="dxa"/>
            <w:vAlign w:val="center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1250</w:t>
            </w:r>
          </w:p>
        </w:tc>
        <w:tc>
          <w:tcPr>
            <w:tcW w:w="992" w:type="dxa"/>
            <w:vAlign w:val="center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500</w:t>
            </w:r>
          </w:p>
        </w:tc>
        <w:tc>
          <w:tcPr>
            <w:tcW w:w="992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30</w:t>
            </w:r>
          </w:p>
        </w:tc>
      </w:tr>
      <w:tr w:rsidR="00E21C36" w:rsidRPr="0098629D" w:rsidTr="005C2D24">
        <w:tc>
          <w:tcPr>
            <w:tcW w:w="846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7902</w:t>
            </w:r>
          </w:p>
        </w:tc>
        <w:tc>
          <w:tcPr>
            <w:tcW w:w="1276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FORD</w:t>
            </w:r>
          </w:p>
        </w:tc>
        <w:tc>
          <w:tcPr>
            <w:tcW w:w="1452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ANALYST</w:t>
            </w:r>
          </w:p>
        </w:tc>
        <w:tc>
          <w:tcPr>
            <w:tcW w:w="816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7566</w:t>
            </w:r>
          </w:p>
        </w:tc>
        <w:tc>
          <w:tcPr>
            <w:tcW w:w="1275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03/12/81</w:t>
            </w:r>
          </w:p>
        </w:tc>
        <w:tc>
          <w:tcPr>
            <w:tcW w:w="993" w:type="dxa"/>
            <w:vAlign w:val="center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3000</w:t>
            </w:r>
          </w:p>
        </w:tc>
        <w:tc>
          <w:tcPr>
            <w:tcW w:w="992" w:type="dxa"/>
            <w:vAlign w:val="center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992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20</w:t>
            </w:r>
          </w:p>
        </w:tc>
      </w:tr>
      <w:tr w:rsidR="00E21C36" w:rsidRPr="0098629D" w:rsidTr="005C2D24">
        <w:tc>
          <w:tcPr>
            <w:tcW w:w="846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7369</w:t>
            </w:r>
          </w:p>
        </w:tc>
        <w:tc>
          <w:tcPr>
            <w:tcW w:w="1276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SMITH</w:t>
            </w:r>
          </w:p>
        </w:tc>
        <w:tc>
          <w:tcPr>
            <w:tcW w:w="1452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CLERK</w:t>
            </w:r>
          </w:p>
        </w:tc>
        <w:tc>
          <w:tcPr>
            <w:tcW w:w="816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7902</w:t>
            </w:r>
          </w:p>
        </w:tc>
        <w:tc>
          <w:tcPr>
            <w:tcW w:w="1275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17/12/80</w:t>
            </w:r>
          </w:p>
        </w:tc>
        <w:tc>
          <w:tcPr>
            <w:tcW w:w="993" w:type="dxa"/>
            <w:vAlign w:val="center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800</w:t>
            </w:r>
          </w:p>
        </w:tc>
        <w:tc>
          <w:tcPr>
            <w:tcW w:w="992" w:type="dxa"/>
            <w:vAlign w:val="center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992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20</w:t>
            </w:r>
          </w:p>
        </w:tc>
      </w:tr>
      <w:tr w:rsidR="00E21C36" w:rsidRPr="0098629D" w:rsidTr="005C2D24">
        <w:tc>
          <w:tcPr>
            <w:tcW w:w="846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7788</w:t>
            </w:r>
          </w:p>
        </w:tc>
        <w:tc>
          <w:tcPr>
            <w:tcW w:w="1276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SCOTT</w:t>
            </w:r>
          </w:p>
        </w:tc>
        <w:tc>
          <w:tcPr>
            <w:tcW w:w="1452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ANALYST</w:t>
            </w:r>
          </w:p>
        </w:tc>
        <w:tc>
          <w:tcPr>
            <w:tcW w:w="816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7566</w:t>
            </w:r>
          </w:p>
        </w:tc>
        <w:tc>
          <w:tcPr>
            <w:tcW w:w="1275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09/12/82</w:t>
            </w:r>
          </w:p>
        </w:tc>
        <w:tc>
          <w:tcPr>
            <w:tcW w:w="993" w:type="dxa"/>
            <w:vAlign w:val="center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3000</w:t>
            </w:r>
          </w:p>
        </w:tc>
        <w:tc>
          <w:tcPr>
            <w:tcW w:w="992" w:type="dxa"/>
            <w:vAlign w:val="center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992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20</w:t>
            </w:r>
          </w:p>
        </w:tc>
      </w:tr>
      <w:tr w:rsidR="00E21C36" w:rsidRPr="0098629D" w:rsidTr="005C2D24">
        <w:tc>
          <w:tcPr>
            <w:tcW w:w="846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7876</w:t>
            </w:r>
          </w:p>
        </w:tc>
        <w:tc>
          <w:tcPr>
            <w:tcW w:w="1276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ADAMS</w:t>
            </w:r>
          </w:p>
        </w:tc>
        <w:tc>
          <w:tcPr>
            <w:tcW w:w="1452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CLERK</w:t>
            </w:r>
          </w:p>
        </w:tc>
        <w:tc>
          <w:tcPr>
            <w:tcW w:w="816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7788</w:t>
            </w:r>
          </w:p>
        </w:tc>
        <w:tc>
          <w:tcPr>
            <w:tcW w:w="1275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12/01/83</w:t>
            </w:r>
          </w:p>
        </w:tc>
        <w:tc>
          <w:tcPr>
            <w:tcW w:w="993" w:type="dxa"/>
            <w:vAlign w:val="center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1100</w:t>
            </w:r>
          </w:p>
        </w:tc>
        <w:tc>
          <w:tcPr>
            <w:tcW w:w="992" w:type="dxa"/>
            <w:vAlign w:val="center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992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20</w:t>
            </w:r>
          </w:p>
        </w:tc>
      </w:tr>
      <w:tr w:rsidR="00E21C36" w:rsidRPr="0098629D" w:rsidTr="005C2D24">
        <w:tc>
          <w:tcPr>
            <w:tcW w:w="846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7934</w:t>
            </w:r>
          </w:p>
        </w:tc>
        <w:tc>
          <w:tcPr>
            <w:tcW w:w="1276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MILLER</w:t>
            </w:r>
          </w:p>
        </w:tc>
        <w:tc>
          <w:tcPr>
            <w:tcW w:w="1452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CLERK</w:t>
            </w:r>
          </w:p>
        </w:tc>
        <w:tc>
          <w:tcPr>
            <w:tcW w:w="816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7782</w:t>
            </w:r>
          </w:p>
        </w:tc>
        <w:tc>
          <w:tcPr>
            <w:tcW w:w="1275" w:type="dxa"/>
          </w:tcPr>
          <w:p w:rsidR="00E21C36" w:rsidRPr="0098629D" w:rsidRDefault="00E21C36" w:rsidP="004D687D">
            <w:pPr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23/01/82</w:t>
            </w:r>
          </w:p>
        </w:tc>
        <w:tc>
          <w:tcPr>
            <w:tcW w:w="993" w:type="dxa"/>
            <w:vAlign w:val="center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1300</w:t>
            </w:r>
          </w:p>
        </w:tc>
        <w:tc>
          <w:tcPr>
            <w:tcW w:w="992" w:type="dxa"/>
            <w:vAlign w:val="center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992" w:type="dxa"/>
          </w:tcPr>
          <w:p w:rsidR="00E21C36" w:rsidRPr="0098629D" w:rsidRDefault="00E21C36" w:rsidP="005C2D24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10</w:t>
            </w:r>
          </w:p>
        </w:tc>
      </w:tr>
    </w:tbl>
    <w:tbl>
      <w:tblPr>
        <w:tblpPr w:leftFromText="141" w:rightFromText="141" w:vertAnchor="text" w:horzAnchor="margin" w:tblpY="106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6"/>
        <w:gridCol w:w="1276"/>
        <w:gridCol w:w="1275"/>
      </w:tblGrid>
      <w:tr w:rsidR="00466C36" w:rsidRPr="0098629D" w:rsidTr="00466C36">
        <w:tc>
          <w:tcPr>
            <w:tcW w:w="846" w:type="dxa"/>
          </w:tcPr>
          <w:p w:rsidR="00466C36" w:rsidRPr="0098629D" w:rsidRDefault="00466C36" w:rsidP="00466C36">
            <w:pPr>
              <w:rPr>
                <w:rFonts w:ascii="Courier New" w:hAnsi="Courier New" w:cs="Courier New"/>
                <w:b/>
                <w:sz w:val="20"/>
              </w:rPr>
            </w:pPr>
            <w:r w:rsidRPr="0098629D">
              <w:rPr>
                <w:rFonts w:ascii="Courier New" w:hAnsi="Courier New" w:cs="Courier New"/>
                <w:b/>
                <w:sz w:val="20"/>
              </w:rPr>
              <w:t>GRADE</w:t>
            </w:r>
          </w:p>
        </w:tc>
        <w:tc>
          <w:tcPr>
            <w:tcW w:w="1276" w:type="dxa"/>
          </w:tcPr>
          <w:p w:rsidR="00466C36" w:rsidRPr="0098629D" w:rsidRDefault="00466C36" w:rsidP="00466C36">
            <w:pPr>
              <w:rPr>
                <w:rFonts w:ascii="Courier New" w:hAnsi="Courier New" w:cs="Courier New"/>
                <w:b/>
                <w:sz w:val="20"/>
              </w:rPr>
            </w:pPr>
            <w:r w:rsidRPr="0098629D">
              <w:rPr>
                <w:rFonts w:ascii="Courier New" w:hAnsi="Courier New" w:cs="Courier New"/>
                <w:b/>
                <w:sz w:val="20"/>
              </w:rPr>
              <w:t>LOSAL</w:t>
            </w:r>
          </w:p>
        </w:tc>
        <w:tc>
          <w:tcPr>
            <w:tcW w:w="1275" w:type="dxa"/>
          </w:tcPr>
          <w:p w:rsidR="00466C36" w:rsidRPr="0098629D" w:rsidRDefault="00466C36" w:rsidP="00466C36">
            <w:pPr>
              <w:rPr>
                <w:rFonts w:ascii="Courier New" w:hAnsi="Courier New" w:cs="Courier New"/>
                <w:b/>
                <w:sz w:val="20"/>
              </w:rPr>
            </w:pPr>
            <w:r w:rsidRPr="0098629D">
              <w:rPr>
                <w:rFonts w:ascii="Courier New" w:hAnsi="Courier New" w:cs="Courier New"/>
                <w:b/>
                <w:sz w:val="20"/>
              </w:rPr>
              <w:t>HISAL</w:t>
            </w:r>
          </w:p>
        </w:tc>
      </w:tr>
      <w:tr w:rsidR="00466C36" w:rsidRPr="0098629D" w:rsidTr="00466C36">
        <w:tc>
          <w:tcPr>
            <w:tcW w:w="846" w:type="dxa"/>
          </w:tcPr>
          <w:p w:rsidR="00466C36" w:rsidRPr="0098629D" w:rsidRDefault="00466C36" w:rsidP="00466C36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1</w:t>
            </w:r>
          </w:p>
        </w:tc>
        <w:tc>
          <w:tcPr>
            <w:tcW w:w="1276" w:type="dxa"/>
          </w:tcPr>
          <w:p w:rsidR="00466C36" w:rsidRPr="0098629D" w:rsidRDefault="00466C36" w:rsidP="00466C36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700</w:t>
            </w:r>
          </w:p>
        </w:tc>
        <w:tc>
          <w:tcPr>
            <w:tcW w:w="1275" w:type="dxa"/>
          </w:tcPr>
          <w:p w:rsidR="00466C36" w:rsidRPr="0098629D" w:rsidRDefault="00466C36" w:rsidP="00466C36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1200</w:t>
            </w:r>
          </w:p>
        </w:tc>
      </w:tr>
      <w:tr w:rsidR="00466C36" w:rsidRPr="0098629D" w:rsidTr="00466C36">
        <w:tc>
          <w:tcPr>
            <w:tcW w:w="846" w:type="dxa"/>
          </w:tcPr>
          <w:p w:rsidR="00466C36" w:rsidRPr="0098629D" w:rsidRDefault="00466C36" w:rsidP="00466C36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2</w:t>
            </w:r>
          </w:p>
        </w:tc>
        <w:tc>
          <w:tcPr>
            <w:tcW w:w="1276" w:type="dxa"/>
          </w:tcPr>
          <w:p w:rsidR="00466C36" w:rsidRPr="0098629D" w:rsidRDefault="00466C36" w:rsidP="00466C36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1201</w:t>
            </w:r>
          </w:p>
        </w:tc>
        <w:tc>
          <w:tcPr>
            <w:tcW w:w="1275" w:type="dxa"/>
          </w:tcPr>
          <w:p w:rsidR="00466C36" w:rsidRPr="0098629D" w:rsidRDefault="00466C36" w:rsidP="00466C36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1400</w:t>
            </w:r>
          </w:p>
        </w:tc>
      </w:tr>
      <w:tr w:rsidR="00466C36" w:rsidRPr="0098629D" w:rsidTr="00466C36">
        <w:tc>
          <w:tcPr>
            <w:tcW w:w="846" w:type="dxa"/>
          </w:tcPr>
          <w:p w:rsidR="00466C36" w:rsidRPr="0098629D" w:rsidRDefault="00466C36" w:rsidP="00466C36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3</w:t>
            </w:r>
          </w:p>
        </w:tc>
        <w:tc>
          <w:tcPr>
            <w:tcW w:w="1276" w:type="dxa"/>
          </w:tcPr>
          <w:p w:rsidR="00466C36" w:rsidRPr="0098629D" w:rsidRDefault="00466C36" w:rsidP="00466C36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1401</w:t>
            </w:r>
          </w:p>
        </w:tc>
        <w:tc>
          <w:tcPr>
            <w:tcW w:w="1275" w:type="dxa"/>
          </w:tcPr>
          <w:p w:rsidR="00466C36" w:rsidRPr="0098629D" w:rsidRDefault="00466C36" w:rsidP="00466C36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2000</w:t>
            </w:r>
          </w:p>
        </w:tc>
      </w:tr>
      <w:tr w:rsidR="00466C36" w:rsidRPr="0098629D" w:rsidTr="00466C36">
        <w:tc>
          <w:tcPr>
            <w:tcW w:w="846" w:type="dxa"/>
          </w:tcPr>
          <w:p w:rsidR="00466C36" w:rsidRPr="0098629D" w:rsidRDefault="00466C36" w:rsidP="00466C36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4</w:t>
            </w:r>
          </w:p>
        </w:tc>
        <w:tc>
          <w:tcPr>
            <w:tcW w:w="1276" w:type="dxa"/>
          </w:tcPr>
          <w:p w:rsidR="00466C36" w:rsidRPr="0098629D" w:rsidRDefault="00466C36" w:rsidP="00466C36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2001</w:t>
            </w:r>
          </w:p>
        </w:tc>
        <w:tc>
          <w:tcPr>
            <w:tcW w:w="1275" w:type="dxa"/>
          </w:tcPr>
          <w:p w:rsidR="00466C36" w:rsidRPr="0098629D" w:rsidRDefault="00466C36" w:rsidP="00466C36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3000</w:t>
            </w:r>
          </w:p>
        </w:tc>
      </w:tr>
      <w:tr w:rsidR="00466C36" w:rsidRPr="0098629D" w:rsidTr="00466C36">
        <w:tc>
          <w:tcPr>
            <w:tcW w:w="846" w:type="dxa"/>
          </w:tcPr>
          <w:p w:rsidR="00466C36" w:rsidRPr="0098629D" w:rsidRDefault="00466C36" w:rsidP="00466C36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5</w:t>
            </w:r>
          </w:p>
        </w:tc>
        <w:tc>
          <w:tcPr>
            <w:tcW w:w="1276" w:type="dxa"/>
          </w:tcPr>
          <w:p w:rsidR="00466C36" w:rsidRPr="0098629D" w:rsidRDefault="00466C36" w:rsidP="00466C36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3001</w:t>
            </w:r>
          </w:p>
        </w:tc>
        <w:tc>
          <w:tcPr>
            <w:tcW w:w="1275" w:type="dxa"/>
          </w:tcPr>
          <w:p w:rsidR="00466C36" w:rsidRPr="0098629D" w:rsidRDefault="00466C36" w:rsidP="00466C36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98629D">
              <w:rPr>
                <w:rFonts w:ascii="Courier New" w:hAnsi="Courier New" w:cs="Courier New"/>
                <w:sz w:val="20"/>
              </w:rPr>
              <w:t>9999</w:t>
            </w:r>
          </w:p>
        </w:tc>
      </w:tr>
    </w:tbl>
    <w:p w:rsidR="00466C36" w:rsidRDefault="00466C36" w:rsidP="00466C36">
      <w:pPr>
        <w:pStyle w:val="Corpsdetexte"/>
        <w:spacing w:before="100" w:beforeAutospacing="1" w:after="100" w:afterAutospacing="1"/>
        <w:rPr>
          <w:rStyle w:val="lev"/>
        </w:rPr>
      </w:pPr>
    </w:p>
    <w:p w:rsidR="00466C36" w:rsidRDefault="00466C36" w:rsidP="00466C36">
      <w:pPr>
        <w:pStyle w:val="Corpsdetexte"/>
        <w:spacing w:before="100" w:beforeAutospacing="1" w:after="100" w:afterAutospacing="1"/>
        <w:rPr>
          <w:rStyle w:val="lev"/>
        </w:rPr>
      </w:pPr>
      <w:r w:rsidRPr="004D6C6E">
        <w:rPr>
          <w:rStyle w:val="lev"/>
        </w:rPr>
        <w:t>Table SALGRADE</w:t>
      </w:r>
    </w:p>
    <w:p w:rsidR="00466C36" w:rsidRDefault="00466C36">
      <w:pPr>
        <w:jc w:val="left"/>
        <w:rPr>
          <w:rStyle w:val="lev"/>
        </w:rPr>
      </w:pPr>
    </w:p>
    <w:p w:rsidR="00466C36" w:rsidRDefault="00466C36">
      <w:pPr>
        <w:jc w:val="left"/>
        <w:rPr>
          <w:rStyle w:val="lev"/>
        </w:rPr>
      </w:pPr>
    </w:p>
    <w:p w:rsidR="00466C36" w:rsidRDefault="00466C36">
      <w:pPr>
        <w:jc w:val="left"/>
        <w:rPr>
          <w:rStyle w:val="lev"/>
        </w:rPr>
      </w:pPr>
    </w:p>
    <w:p w:rsidR="00466C36" w:rsidRDefault="00466C36">
      <w:pPr>
        <w:jc w:val="left"/>
        <w:rPr>
          <w:rStyle w:val="lev"/>
        </w:rPr>
      </w:pPr>
    </w:p>
    <w:p w:rsidR="00466C36" w:rsidRDefault="00466C36">
      <w:pPr>
        <w:jc w:val="left"/>
        <w:rPr>
          <w:rStyle w:val="lev"/>
        </w:rPr>
      </w:pPr>
    </w:p>
    <w:p w:rsidR="004B6789" w:rsidRDefault="004B6789">
      <w:pPr>
        <w:jc w:val="left"/>
        <w:rPr>
          <w:rStyle w:val="lev"/>
        </w:rPr>
      </w:pPr>
      <w:r>
        <w:rPr>
          <w:rStyle w:val="lev"/>
        </w:rPr>
        <w:br w:type="page"/>
      </w:r>
    </w:p>
    <w:p w:rsidR="00466C36" w:rsidRDefault="004B6789" w:rsidP="004B6789">
      <w:pPr>
        <w:pStyle w:val="Titre1"/>
        <w:rPr>
          <w:rStyle w:val="lev"/>
          <w:b/>
        </w:rPr>
      </w:pPr>
      <w:r w:rsidRPr="004B6789">
        <w:rPr>
          <w:rStyle w:val="lev"/>
          <w:b/>
        </w:rPr>
        <w:lastRenderedPageBreak/>
        <w:t>Travail à réaliser</w:t>
      </w:r>
    </w:p>
    <w:p w:rsidR="0056736B" w:rsidRDefault="0056736B" w:rsidP="00A04419">
      <w:pPr>
        <w:pStyle w:val="Titre2"/>
        <w:numPr>
          <w:ilvl w:val="0"/>
          <w:numId w:val="0"/>
        </w:numPr>
        <w:ind w:left="357"/>
      </w:pPr>
      <w:r>
        <w:t>Etape 1</w:t>
      </w:r>
      <w:r w:rsidR="00A04419">
        <w:t xml:space="preserve"> : </w:t>
      </w:r>
      <w:r>
        <w:t>Cré</w:t>
      </w:r>
      <w:r w:rsidR="00A04419">
        <w:t>er les</w:t>
      </w:r>
      <w:r>
        <w:t xml:space="preserve"> tables</w:t>
      </w:r>
    </w:p>
    <w:p w:rsidR="0056736B" w:rsidRDefault="004B6789" w:rsidP="0056736B">
      <w:r>
        <w:t>Ecrire un script pour créer les 3 tables et mettre en place les contraintes</w:t>
      </w:r>
      <w:r w:rsidR="00686B4E">
        <w:t>.</w:t>
      </w:r>
      <w:r w:rsidR="00686B4E">
        <w:br/>
        <w:t>Vous vérifierez notamment qu’un index a été créé pour chaque clé primaire.</w:t>
      </w:r>
      <w:r w:rsidR="00D70E0F">
        <w:t xml:space="preserve"> </w:t>
      </w:r>
      <w:r w:rsidR="00D70E0F" w:rsidRPr="00D70E0F">
        <w:rPr>
          <w:color w:val="232F3F"/>
        </w:rPr>
        <w:t xml:space="preserve">C'est quoi un index ? A quoi cela peut-il bien servir ? Faites des recherches pour donner une définition. Pour quelles raisons, un index est créé pour une clé primaire ou une clé étrangère ? </w:t>
      </w:r>
    </w:p>
    <w:p w:rsidR="00A04419" w:rsidRDefault="0056736B" w:rsidP="0056736B">
      <w:pPr>
        <w:pStyle w:val="Titre2"/>
        <w:numPr>
          <w:ilvl w:val="0"/>
          <w:numId w:val="0"/>
        </w:numPr>
        <w:ind w:left="357"/>
      </w:pPr>
      <w:r>
        <w:t>Etape 2</w:t>
      </w:r>
      <w:r w:rsidR="00A04419">
        <w:t> : Peupler les tables</w:t>
      </w:r>
    </w:p>
    <w:p w:rsidR="0056736B" w:rsidRDefault="0056736B" w:rsidP="0056736B">
      <w:r>
        <w:t>E</w:t>
      </w:r>
      <w:r w:rsidR="004B6789">
        <w:t>crire un script pour peupler les tables avec le jeu de données.</w:t>
      </w:r>
      <w:bookmarkStart w:id="4" w:name="_Toc101468498"/>
    </w:p>
    <w:p w:rsidR="0056736B" w:rsidRDefault="0056736B" w:rsidP="00A04419">
      <w:pPr>
        <w:pStyle w:val="Titre2"/>
        <w:numPr>
          <w:ilvl w:val="0"/>
          <w:numId w:val="0"/>
        </w:numPr>
        <w:ind w:left="357"/>
      </w:pPr>
      <w:r>
        <w:t>Etape 3 : Vérifier la réaction des contraintes</w:t>
      </w:r>
      <w:bookmarkEnd w:id="4"/>
    </w:p>
    <w:p w:rsidR="0056736B" w:rsidRDefault="0056736B" w:rsidP="0056736B">
      <w:pPr>
        <w:rPr>
          <w:color w:val="232F3F"/>
        </w:rPr>
      </w:pPr>
      <w:r>
        <w:rPr>
          <w:color w:val="232F3F"/>
        </w:rPr>
        <w:t>Nous allons tester maintenant la réaction des contraintes installées dans les étapes précédentes.</w:t>
      </w:r>
    </w:p>
    <w:p w:rsidR="0056736B" w:rsidRDefault="0056736B" w:rsidP="0056736B">
      <w:pPr>
        <w:rPr>
          <w:color w:val="232F3F"/>
        </w:rPr>
      </w:pPr>
    </w:p>
    <w:p w:rsidR="0056736B" w:rsidRDefault="00686B4E" w:rsidP="0056736B">
      <w:pPr>
        <w:rPr>
          <w:color w:val="232F3F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549910" cy="581025"/>
            <wp:effectExtent l="0" t="0" r="2540" b="9525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" cy="58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736B">
        <w:rPr>
          <w:color w:val="232F3F"/>
        </w:rPr>
        <w:t xml:space="preserve">Certaines instructions sont susceptibles de modifier le contenu des tables. </w:t>
      </w:r>
      <w:r w:rsidR="0056736B">
        <w:rPr>
          <w:color w:val="232F3F"/>
        </w:rPr>
        <w:br/>
        <w:t xml:space="preserve">Penser à </w:t>
      </w:r>
      <w:r w:rsidR="00A04419">
        <w:rPr>
          <w:color w:val="232F3F"/>
        </w:rPr>
        <w:t xml:space="preserve">passer en mode </w:t>
      </w:r>
      <w:proofErr w:type="spellStart"/>
      <w:r w:rsidR="00A04419" w:rsidRPr="00A04419">
        <w:rPr>
          <w:rFonts w:ascii="Consolas" w:hAnsi="Consolas"/>
          <w:color w:val="232F3F"/>
        </w:rPr>
        <w:t>Autocommit</w:t>
      </w:r>
      <w:proofErr w:type="spellEnd"/>
      <w:r w:rsidR="00A04419" w:rsidRPr="00A04419">
        <w:rPr>
          <w:rFonts w:ascii="Consolas" w:hAnsi="Consolas"/>
          <w:color w:val="232F3F"/>
        </w:rPr>
        <w:t>=false</w:t>
      </w:r>
      <w:r w:rsidR="00A04419">
        <w:rPr>
          <w:color w:val="232F3F"/>
        </w:rPr>
        <w:t xml:space="preserve"> pour</w:t>
      </w:r>
      <w:r w:rsidR="0056736B">
        <w:rPr>
          <w:color w:val="232F3F"/>
        </w:rPr>
        <w:t xml:space="preserve"> annuler (</w:t>
      </w:r>
      <w:r w:rsidR="0056736B" w:rsidRPr="00A04419">
        <w:rPr>
          <w:rFonts w:ascii="Consolas" w:hAnsi="Consolas"/>
          <w:color w:val="232F3F"/>
        </w:rPr>
        <w:t>ROLLBACK</w:t>
      </w:r>
      <w:r w:rsidR="0056736B">
        <w:rPr>
          <w:color w:val="232F3F"/>
        </w:rPr>
        <w:t xml:space="preserve">) afin de retrouver l'état </w:t>
      </w:r>
      <w:r w:rsidR="00A04419">
        <w:rPr>
          <w:color w:val="232F3F"/>
        </w:rPr>
        <w:t>antérieur.</w:t>
      </w:r>
    </w:p>
    <w:p w:rsidR="0056736B" w:rsidRDefault="0056736B" w:rsidP="0056736B">
      <w:pPr>
        <w:rPr>
          <w:color w:val="232F3F"/>
        </w:rPr>
      </w:pPr>
    </w:p>
    <w:p w:rsidR="0056736B" w:rsidRDefault="0056736B" w:rsidP="0056736B">
      <w:pPr>
        <w:rPr>
          <w:color w:val="232F3F"/>
        </w:rPr>
      </w:pPr>
      <w:r>
        <w:rPr>
          <w:color w:val="232F3F"/>
        </w:rPr>
        <w:t xml:space="preserve">Exécuter une à une les instructions pour effectuer les actions demandées ci-dessous. </w:t>
      </w:r>
      <w:r>
        <w:rPr>
          <w:color w:val="232F3F"/>
        </w:rPr>
        <w:br/>
        <w:t>Si l'instruction est en échec, relevez le message d'erreur, analysez-le et expliquez pourquoi il est attendu.</w:t>
      </w:r>
    </w:p>
    <w:p w:rsidR="0056736B" w:rsidRDefault="0056736B" w:rsidP="0056736B">
      <w:pPr>
        <w:jc w:val="left"/>
        <w:rPr>
          <w:color w:val="232F3F"/>
        </w:rPr>
      </w:pPr>
    </w:p>
    <w:p w:rsidR="0056736B" w:rsidRDefault="0056736B" w:rsidP="0056736B">
      <w:pPr>
        <w:numPr>
          <w:ilvl w:val="0"/>
          <w:numId w:val="33"/>
        </w:numPr>
        <w:ind w:left="567" w:hanging="567"/>
        <w:rPr>
          <w:rFonts w:ascii="Courier New" w:hAnsi="Courier New" w:cs="Courier New"/>
          <w:color w:val="232F3F"/>
        </w:rPr>
      </w:pPr>
      <w:r>
        <w:rPr>
          <w:color w:val="232F3F"/>
        </w:rPr>
        <w:t>Insérer un nouveau département ayant pour numéro 30.</w:t>
      </w:r>
    </w:p>
    <w:p w:rsidR="0056736B" w:rsidRDefault="0056736B" w:rsidP="0056736B">
      <w:pPr>
        <w:numPr>
          <w:ilvl w:val="0"/>
          <w:numId w:val="33"/>
        </w:numPr>
        <w:ind w:left="567" w:hanging="567"/>
        <w:rPr>
          <w:color w:val="232F3F"/>
        </w:rPr>
      </w:pPr>
      <w:r>
        <w:rPr>
          <w:color w:val="232F3F"/>
        </w:rPr>
        <w:t>Insérer un nouvel employé sans préciser sa date d'embauche.</w:t>
      </w:r>
    </w:p>
    <w:p w:rsidR="0056736B" w:rsidRDefault="0056736B" w:rsidP="0056736B">
      <w:pPr>
        <w:numPr>
          <w:ilvl w:val="0"/>
          <w:numId w:val="33"/>
        </w:numPr>
        <w:ind w:left="567" w:hanging="567"/>
        <w:rPr>
          <w:color w:val="232F3F"/>
        </w:rPr>
      </w:pPr>
      <w:r>
        <w:rPr>
          <w:color w:val="232F3F"/>
        </w:rPr>
        <w:t>Insérer un nouvel employé sans préciser son manager.</w:t>
      </w:r>
    </w:p>
    <w:p w:rsidR="0056736B" w:rsidRDefault="0056736B" w:rsidP="0056736B">
      <w:pPr>
        <w:numPr>
          <w:ilvl w:val="0"/>
          <w:numId w:val="33"/>
        </w:numPr>
        <w:ind w:left="567" w:hanging="567"/>
        <w:rPr>
          <w:color w:val="232F3F"/>
        </w:rPr>
      </w:pPr>
      <w:r>
        <w:rPr>
          <w:color w:val="232F3F"/>
        </w:rPr>
        <w:t>Insérer un nouvel employé et l'affecter au département 50.</w:t>
      </w:r>
    </w:p>
    <w:p w:rsidR="0056736B" w:rsidRDefault="0056736B" w:rsidP="0056736B">
      <w:pPr>
        <w:numPr>
          <w:ilvl w:val="0"/>
          <w:numId w:val="33"/>
        </w:numPr>
        <w:ind w:left="567" w:hanging="567"/>
        <w:rPr>
          <w:color w:val="232F3F"/>
        </w:rPr>
      </w:pPr>
      <w:r>
        <w:rPr>
          <w:color w:val="232F3F"/>
        </w:rPr>
        <w:t>Insérer un nouvel employé sans indiquer son nom.</w:t>
      </w:r>
    </w:p>
    <w:p w:rsidR="0056736B" w:rsidRDefault="0056736B" w:rsidP="0056736B">
      <w:pPr>
        <w:numPr>
          <w:ilvl w:val="0"/>
          <w:numId w:val="33"/>
        </w:numPr>
        <w:ind w:left="567" w:hanging="567"/>
        <w:rPr>
          <w:color w:val="232F3F"/>
        </w:rPr>
      </w:pPr>
      <w:r>
        <w:rPr>
          <w:color w:val="232F3F"/>
        </w:rPr>
        <w:t>Insérer un employé ayant pour numéro de manager 1234</w:t>
      </w:r>
    </w:p>
    <w:p w:rsidR="0056736B" w:rsidRDefault="0056736B" w:rsidP="0056736B">
      <w:pPr>
        <w:numPr>
          <w:ilvl w:val="0"/>
          <w:numId w:val="33"/>
        </w:numPr>
        <w:ind w:left="567" w:hanging="567"/>
        <w:rPr>
          <w:color w:val="232F3F"/>
        </w:rPr>
      </w:pPr>
      <w:r>
        <w:rPr>
          <w:color w:val="232F3F"/>
        </w:rPr>
        <w:t>Supprimer le département 10.</w:t>
      </w:r>
    </w:p>
    <w:p w:rsidR="0056736B" w:rsidRDefault="0056736B" w:rsidP="0056736B">
      <w:pPr>
        <w:numPr>
          <w:ilvl w:val="0"/>
          <w:numId w:val="33"/>
        </w:numPr>
        <w:ind w:left="567" w:hanging="567"/>
        <w:rPr>
          <w:color w:val="232F3F"/>
        </w:rPr>
      </w:pPr>
      <w:r>
        <w:rPr>
          <w:color w:val="232F3F"/>
        </w:rPr>
        <w:t>Affecter l'employé BLAKE au département 50.</w:t>
      </w:r>
    </w:p>
    <w:p w:rsidR="0056736B" w:rsidRDefault="0056736B" w:rsidP="0056736B">
      <w:pPr>
        <w:numPr>
          <w:ilvl w:val="0"/>
          <w:numId w:val="33"/>
        </w:numPr>
        <w:ind w:left="567" w:hanging="567"/>
        <w:rPr>
          <w:color w:val="232F3F"/>
        </w:rPr>
      </w:pPr>
      <w:r>
        <w:rPr>
          <w:color w:val="232F3F"/>
        </w:rPr>
        <w:t>Supprimer la table DEPT.</w:t>
      </w:r>
    </w:p>
    <w:p w:rsidR="0056736B" w:rsidRDefault="0056736B" w:rsidP="0056736B">
      <w:pPr>
        <w:pStyle w:val="Corpsdetexte"/>
        <w:ind w:left="360"/>
      </w:pPr>
    </w:p>
    <w:p w:rsidR="004B6789" w:rsidRDefault="004B6789" w:rsidP="004B6789">
      <w:pPr>
        <w:pStyle w:val="Corpsdetexte"/>
      </w:pPr>
    </w:p>
    <w:p w:rsidR="004B6789" w:rsidRPr="004B6789" w:rsidRDefault="004B6789" w:rsidP="004B6789">
      <w:pPr>
        <w:pStyle w:val="Corpsdetexte"/>
      </w:pPr>
    </w:p>
    <w:p w:rsidR="004B6789" w:rsidRDefault="004B6789" w:rsidP="004B6789">
      <w:pPr>
        <w:jc w:val="left"/>
        <w:rPr>
          <w:rStyle w:val="lev"/>
        </w:rPr>
      </w:pPr>
    </w:p>
    <w:sectPr w:rsidR="004B6789" w:rsidSect="00B9750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661F" w:rsidRDefault="0088661F">
      <w:r>
        <w:separator/>
      </w:r>
    </w:p>
  </w:endnote>
  <w:endnote w:type="continuationSeparator" w:id="0">
    <w:p w:rsidR="0088661F" w:rsidRDefault="008866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18B7" w:rsidRDefault="00EC18B7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tblpPr w:leftFromText="142" w:rightFromText="142" w:topFromText="142" w:vertAnchor="text" w:tblpXSpec="center" w:tblpY="1"/>
      <w:tblOverlap w:val="never"/>
      <w:tblW w:w="10064" w:type="dxa"/>
      <w:tblBorders>
        <w:top w:val="single" w:sz="4" w:space="0" w:color="F28C0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1720"/>
      <w:gridCol w:w="7352"/>
      <w:gridCol w:w="992"/>
    </w:tblGrid>
    <w:tr w:rsidR="003109B5" w:rsidRPr="009E10F8" w:rsidTr="00A455FD">
      <w:trPr>
        <w:trHeight w:val="283"/>
      </w:trPr>
      <w:tc>
        <w:tcPr>
          <w:tcW w:w="1720" w:type="dxa"/>
          <w:vAlign w:val="bottom"/>
        </w:tcPr>
        <w:p w:rsidR="003109B5" w:rsidRPr="009E10F8" w:rsidRDefault="004B6789" w:rsidP="005465B6">
          <w:pPr>
            <w:pStyle w:val="Pieddepage"/>
            <w:spacing w:before="60"/>
            <w:jc w:val="left"/>
            <w:rPr>
              <w:color w:val="3D64A9"/>
            </w:rPr>
          </w:pPr>
          <w:r>
            <w:rPr>
              <w:color w:val="3D64A9"/>
            </w:rPr>
            <w:t>28/06/2022</w:t>
          </w:r>
        </w:p>
      </w:tc>
      <w:tc>
        <w:tcPr>
          <w:tcW w:w="7352" w:type="dxa"/>
          <w:vAlign w:val="bottom"/>
        </w:tcPr>
        <w:p w:rsidR="003109B5" w:rsidRPr="006A4352" w:rsidRDefault="003109B5" w:rsidP="005D0B3C">
          <w:pPr>
            <w:pStyle w:val="Pieddepage"/>
            <w:tabs>
              <w:tab w:val="clear" w:pos="4536"/>
              <w:tab w:val="clear" w:pos="9072"/>
            </w:tabs>
            <w:jc w:val="center"/>
            <w:rPr>
              <w:color w:val="3D64A9"/>
            </w:rPr>
          </w:pPr>
        </w:p>
      </w:tc>
      <w:tc>
        <w:tcPr>
          <w:tcW w:w="992" w:type="dxa"/>
          <w:shd w:val="clear" w:color="auto" w:fill="F28C00"/>
          <w:vAlign w:val="center"/>
        </w:tcPr>
        <w:p w:rsidR="003109B5" w:rsidRPr="009E10F8" w:rsidRDefault="003109B5" w:rsidP="006C5C92">
          <w:pPr>
            <w:pStyle w:val="Pieddepage"/>
            <w:ind w:left="34" w:hanging="34"/>
            <w:jc w:val="center"/>
            <w:rPr>
              <w:color w:val="3D64A9"/>
            </w:rPr>
          </w:pPr>
          <w:r w:rsidRPr="002E44E8">
            <w:rPr>
              <w:color w:val="FFFFFF" w:themeColor="background1"/>
            </w:rPr>
            <w:fldChar w:fldCharType="begin"/>
          </w:r>
          <w:r w:rsidRPr="002E44E8">
            <w:rPr>
              <w:color w:val="FFFFFF" w:themeColor="background1"/>
            </w:rPr>
            <w:instrText xml:space="preserve"> PAGE </w:instrText>
          </w:r>
          <w:r w:rsidRPr="002E44E8">
            <w:rPr>
              <w:color w:val="FFFFFF" w:themeColor="background1"/>
            </w:rPr>
            <w:fldChar w:fldCharType="separate"/>
          </w:r>
          <w:r w:rsidR="00EC18B7">
            <w:rPr>
              <w:noProof/>
              <w:color w:val="FFFFFF" w:themeColor="background1"/>
            </w:rPr>
            <w:t>3</w:t>
          </w:r>
          <w:r w:rsidRPr="002E44E8">
            <w:rPr>
              <w:color w:val="FFFFFF" w:themeColor="background1"/>
            </w:rPr>
            <w:fldChar w:fldCharType="end"/>
          </w:r>
          <w:r w:rsidRPr="002E44E8">
            <w:rPr>
              <w:color w:val="FFFFFF" w:themeColor="background1"/>
            </w:rPr>
            <w:t xml:space="preserve"> </w:t>
          </w:r>
          <w:r>
            <w:rPr>
              <w:color w:val="FFFFFF" w:themeColor="background1"/>
            </w:rPr>
            <w:t xml:space="preserve">| </w:t>
          </w:r>
          <w:r w:rsidRPr="002E44E8">
            <w:rPr>
              <w:color w:val="FFFFFF" w:themeColor="background1"/>
            </w:rPr>
            <w:fldChar w:fldCharType="begin"/>
          </w:r>
          <w:r w:rsidRPr="002E44E8">
            <w:rPr>
              <w:color w:val="FFFFFF" w:themeColor="background1"/>
            </w:rPr>
            <w:instrText xml:space="preserve"> NUMPAGES </w:instrText>
          </w:r>
          <w:r w:rsidRPr="002E44E8">
            <w:rPr>
              <w:color w:val="FFFFFF" w:themeColor="background1"/>
            </w:rPr>
            <w:fldChar w:fldCharType="separate"/>
          </w:r>
          <w:r w:rsidR="00EC18B7">
            <w:rPr>
              <w:noProof/>
              <w:color w:val="FFFFFF" w:themeColor="background1"/>
            </w:rPr>
            <w:t>3</w:t>
          </w:r>
          <w:r w:rsidRPr="002E44E8">
            <w:rPr>
              <w:color w:val="FFFFFF" w:themeColor="background1"/>
            </w:rPr>
            <w:fldChar w:fldCharType="end"/>
          </w:r>
        </w:p>
      </w:tc>
    </w:tr>
  </w:tbl>
  <w:p w:rsidR="003109B5" w:rsidRDefault="003109B5" w:rsidP="007678B7">
    <w:pPr>
      <w:pStyle w:val="Pieddepage"/>
      <w:tabs>
        <w:tab w:val="clear" w:pos="4536"/>
        <w:tab w:val="clear" w:pos="9072"/>
      </w:tabs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18B7" w:rsidRDefault="00EC18B7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661F" w:rsidRDefault="0088661F">
      <w:r>
        <w:separator/>
      </w:r>
    </w:p>
  </w:footnote>
  <w:footnote w:type="continuationSeparator" w:id="0">
    <w:p w:rsidR="0088661F" w:rsidRDefault="008866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18B7" w:rsidRDefault="00EC18B7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tblW w:w="9923" w:type="dxa"/>
      <w:tblInd w:w="-142" w:type="dxa"/>
      <w:tblBorders>
        <w:top w:val="none" w:sz="0" w:space="0" w:color="auto"/>
        <w:left w:val="none" w:sz="0" w:space="0" w:color="auto"/>
        <w:bottom w:val="single" w:sz="4" w:space="0" w:color="F28C00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1702"/>
      <w:gridCol w:w="8221"/>
    </w:tblGrid>
    <w:tr w:rsidR="003109B5" w:rsidRPr="005714F6" w:rsidTr="005D0B3C">
      <w:trPr>
        <w:trHeight w:val="713"/>
      </w:trPr>
      <w:tc>
        <w:tcPr>
          <w:tcW w:w="1702" w:type="dxa"/>
          <w:vAlign w:val="center"/>
        </w:tcPr>
        <w:p w:rsidR="003109B5" w:rsidRDefault="003109B5" w:rsidP="005D0B3C">
          <w:pPr>
            <w:pStyle w:val="En-tte"/>
            <w:tabs>
              <w:tab w:val="clear" w:pos="9072"/>
            </w:tabs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-2540</wp:posOffset>
                </wp:positionH>
                <wp:positionV relativeFrom="paragraph">
                  <wp:posOffset>0</wp:posOffset>
                </wp:positionV>
                <wp:extent cx="565785" cy="332740"/>
                <wp:effectExtent l="0" t="0" r="5715" b="0"/>
                <wp:wrapSquare wrapText="bothSides"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PantVect_2ISA_sans_tex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785" cy="332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221" w:type="dxa"/>
          <w:vAlign w:val="center"/>
        </w:tcPr>
        <w:p w:rsidR="003109B5" w:rsidRPr="009E10F8" w:rsidRDefault="003109B5" w:rsidP="00EC18B7">
          <w:pPr>
            <w:pStyle w:val="En-tte"/>
            <w:tabs>
              <w:tab w:val="clear" w:pos="4536"/>
              <w:tab w:val="clear" w:pos="9072"/>
            </w:tabs>
            <w:jc w:val="right"/>
            <w:rPr>
              <w:color w:val="3D64A9"/>
            </w:rPr>
          </w:pPr>
          <w:r w:rsidRPr="00F17EBF">
            <w:rPr>
              <w:color w:val="3D64A9"/>
              <w:szCs w:val="24"/>
            </w:rPr>
            <w:t>[</w:t>
          </w:r>
          <w:proofErr w:type="spellStart"/>
          <w:r w:rsidRPr="00F17EBF">
            <w:rPr>
              <w:color w:val="3D64A9"/>
              <w:szCs w:val="24"/>
            </w:rPr>
            <w:fldChar w:fldCharType="begin"/>
          </w:r>
          <w:r w:rsidRPr="00F17EBF">
            <w:rPr>
              <w:color w:val="3D64A9"/>
              <w:szCs w:val="24"/>
            </w:rPr>
            <w:instrText xml:space="preserve"> FILENAME </w:instrText>
          </w:r>
          <w:r w:rsidRPr="00F17EBF">
            <w:rPr>
              <w:color w:val="3D64A9"/>
              <w:szCs w:val="24"/>
            </w:rPr>
            <w:fldChar w:fldCharType="separate"/>
          </w:r>
          <w:r w:rsidR="00EC18B7">
            <w:rPr>
              <w:noProof/>
              <w:color w:val="3D64A9"/>
              <w:szCs w:val="24"/>
            </w:rPr>
            <w:t>OAI_Création</w:t>
          </w:r>
          <w:proofErr w:type="spellEnd"/>
          <w:r w:rsidR="00EC18B7">
            <w:rPr>
              <w:noProof/>
              <w:color w:val="3D64A9"/>
              <w:szCs w:val="24"/>
            </w:rPr>
            <w:t xml:space="preserve"> de la base</w:t>
          </w:r>
          <w:bookmarkStart w:id="5" w:name="_GoBack"/>
          <w:bookmarkEnd w:id="5"/>
          <w:r w:rsidR="00EC18B7">
            <w:rPr>
              <w:noProof/>
              <w:color w:val="3D64A9"/>
              <w:szCs w:val="24"/>
            </w:rPr>
            <w:t>.docx</w:t>
          </w:r>
          <w:r w:rsidRPr="00F17EBF">
            <w:rPr>
              <w:color w:val="3D64A9"/>
              <w:szCs w:val="24"/>
            </w:rPr>
            <w:fldChar w:fldCharType="end"/>
          </w:r>
          <w:r>
            <w:rPr>
              <w:color w:val="3D64A9"/>
            </w:rPr>
            <w:t>]</w:t>
          </w:r>
        </w:p>
      </w:tc>
    </w:tr>
  </w:tbl>
  <w:p w:rsidR="003109B5" w:rsidRDefault="003109B5" w:rsidP="006A29C6">
    <w:pPr>
      <w:pStyle w:val="En-tte"/>
      <w:tabs>
        <w:tab w:val="clear" w:pos="9072"/>
        <w:tab w:val="right" w:pos="9638"/>
      </w:tabs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18B7" w:rsidRDefault="00EC18B7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91F6E"/>
    <w:multiLevelType w:val="hybridMultilevel"/>
    <w:tmpl w:val="F8E276EE"/>
    <w:lvl w:ilvl="0" w:tplc="E2CE8EA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475C3"/>
    <w:multiLevelType w:val="hybridMultilevel"/>
    <w:tmpl w:val="155485C6"/>
    <w:lvl w:ilvl="0" w:tplc="242860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B6300"/>
    <w:multiLevelType w:val="hybridMultilevel"/>
    <w:tmpl w:val="876CA630"/>
    <w:lvl w:ilvl="0" w:tplc="3CCCC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28C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16A48"/>
    <w:multiLevelType w:val="hybridMultilevel"/>
    <w:tmpl w:val="39D04F1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F71767"/>
    <w:multiLevelType w:val="hybridMultilevel"/>
    <w:tmpl w:val="EE1ADB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7B33BA"/>
    <w:multiLevelType w:val="hybridMultilevel"/>
    <w:tmpl w:val="31DAF44E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8B712A"/>
    <w:multiLevelType w:val="hybridMultilevel"/>
    <w:tmpl w:val="6C1604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163E9"/>
    <w:multiLevelType w:val="hybridMultilevel"/>
    <w:tmpl w:val="72A49D9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0E1ECD"/>
    <w:multiLevelType w:val="hybridMultilevel"/>
    <w:tmpl w:val="9DD8D91E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D333C9"/>
    <w:multiLevelType w:val="hybridMultilevel"/>
    <w:tmpl w:val="DCC05000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3C012B"/>
    <w:multiLevelType w:val="hybridMultilevel"/>
    <w:tmpl w:val="08B8D78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8C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E33EE4"/>
    <w:multiLevelType w:val="hybridMultilevel"/>
    <w:tmpl w:val="DB0E6A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6E1BB0"/>
    <w:multiLevelType w:val="multilevel"/>
    <w:tmpl w:val="040C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3EB13FBF"/>
    <w:multiLevelType w:val="hybridMultilevel"/>
    <w:tmpl w:val="7E9C9FC4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0A1270"/>
    <w:multiLevelType w:val="hybridMultilevel"/>
    <w:tmpl w:val="4F7E1288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BC5593"/>
    <w:multiLevelType w:val="hybridMultilevel"/>
    <w:tmpl w:val="5094C700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5F5074"/>
    <w:multiLevelType w:val="hybridMultilevel"/>
    <w:tmpl w:val="5B6009CE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BE1B21"/>
    <w:multiLevelType w:val="multilevel"/>
    <w:tmpl w:val="16AE71C8"/>
    <w:lvl w:ilvl="0">
      <w:start w:val="1"/>
      <w:numFmt w:val="decimal"/>
      <w:pStyle w:val="Titre1"/>
      <w:lvlText w:val="%1."/>
      <w:lvlJc w:val="left"/>
      <w:pPr>
        <w:tabs>
          <w:tab w:val="num" w:pos="7165"/>
        </w:tabs>
        <w:ind w:left="7165" w:hanging="360"/>
      </w:pPr>
    </w:lvl>
    <w:lvl w:ilvl="1">
      <w:start w:val="1"/>
      <w:numFmt w:val="decimal"/>
      <w:pStyle w:val="Titre2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tabs>
          <w:tab w:val="num" w:pos="2989"/>
        </w:tabs>
        <w:ind w:left="2773" w:hanging="504"/>
      </w:pPr>
    </w:lvl>
    <w:lvl w:ilvl="3">
      <w:start w:val="1"/>
      <w:numFmt w:val="decimal"/>
      <w:pStyle w:val="Titre4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8" w15:restartNumberingAfterBreak="0">
    <w:nsid w:val="51DA52F9"/>
    <w:multiLevelType w:val="hybridMultilevel"/>
    <w:tmpl w:val="D56C214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8C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C77524"/>
    <w:multiLevelType w:val="hybridMultilevel"/>
    <w:tmpl w:val="3EB8A0FA"/>
    <w:lvl w:ilvl="0" w:tplc="42E2674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061AB9"/>
    <w:multiLevelType w:val="hybridMultilevel"/>
    <w:tmpl w:val="A920D034"/>
    <w:lvl w:ilvl="0" w:tplc="3CCCC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28C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3352C7"/>
    <w:multiLevelType w:val="hybridMultilevel"/>
    <w:tmpl w:val="0686A122"/>
    <w:lvl w:ilvl="0" w:tplc="80CEF48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371082"/>
    <w:multiLevelType w:val="hybridMultilevel"/>
    <w:tmpl w:val="EF1A5D90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0D110B"/>
    <w:multiLevelType w:val="hybridMultilevel"/>
    <w:tmpl w:val="12EEAD1C"/>
    <w:lvl w:ilvl="0" w:tplc="F6804BE6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E72B6C"/>
    <w:multiLevelType w:val="hybridMultilevel"/>
    <w:tmpl w:val="17F0B344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93E4520"/>
    <w:multiLevelType w:val="hybridMultilevel"/>
    <w:tmpl w:val="18E4647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83271F"/>
    <w:multiLevelType w:val="hybridMultilevel"/>
    <w:tmpl w:val="F32450DA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0A6974"/>
    <w:multiLevelType w:val="hybridMultilevel"/>
    <w:tmpl w:val="8654CB7A"/>
    <w:lvl w:ilvl="0" w:tplc="1076D58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D367AF4"/>
    <w:multiLevelType w:val="hybridMultilevel"/>
    <w:tmpl w:val="15B4029C"/>
    <w:lvl w:ilvl="0" w:tplc="E4449F8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2"/>
  </w:num>
  <w:num w:numId="3">
    <w:abstractNumId w:val="20"/>
  </w:num>
  <w:num w:numId="4">
    <w:abstractNumId w:val="2"/>
  </w:num>
  <w:num w:numId="5">
    <w:abstractNumId w:val="18"/>
  </w:num>
  <w:num w:numId="6">
    <w:abstractNumId w:val="10"/>
  </w:num>
  <w:num w:numId="7">
    <w:abstractNumId w:val="28"/>
  </w:num>
  <w:num w:numId="8">
    <w:abstractNumId w:val="15"/>
  </w:num>
  <w:num w:numId="9">
    <w:abstractNumId w:val="9"/>
  </w:num>
  <w:num w:numId="10">
    <w:abstractNumId w:val="3"/>
  </w:num>
  <w:num w:numId="11">
    <w:abstractNumId w:val="27"/>
  </w:num>
  <w:num w:numId="1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9"/>
  </w:num>
  <w:num w:numId="1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5"/>
  </w:num>
  <w:num w:numId="18">
    <w:abstractNumId w:val="6"/>
  </w:num>
  <w:num w:numId="19">
    <w:abstractNumId w:val="22"/>
  </w:num>
  <w:num w:numId="20">
    <w:abstractNumId w:val="16"/>
  </w:num>
  <w:num w:numId="21">
    <w:abstractNumId w:val="26"/>
  </w:num>
  <w:num w:numId="22">
    <w:abstractNumId w:val="5"/>
  </w:num>
  <w:num w:numId="23">
    <w:abstractNumId w:val="0"/>
  </w:num>
  <w:num w:numId="24">
    <w:abstractNumId w:val="1"/>
  </w:num>
  <w:num w:numId="25">
    <w:abstractNumId w:val="14"/>
  </w:num>
  <w:num w:numId="26">
    <w:abstractNumId w:val="4"/>
  </w:num>
  <w:num w:numId="27">
    <w:abstractNumId w:val="8"/>
  </w:num>
  <w:num w:numId="28">
    <w:abstractNumId w:val="21"/>
  </w:num>
  <w:num w:numId="29">
    <w:abstractNumId w:val="13"/>
  </w:num>
  <w:num w:numId="30">
    <w:abstractNumId w:val="23"/>
  </w:num>
  <w:num w:numId="31">
    <w:abstractNumId w:val="7"/>
  </w:num>
  <w:num w:numId="32">
    <w:abstractNumId w:val="11"/>
  </w:num>
  <w:num w:numId="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F05"/>
    <w:rsid w:val="000128BF"/>
    <w:rsid w:val="00025FED"/>
    <w:rsid w:val="00056105"/>
    <w:rsid w:val="000605BD"/>
    <w:rsid w:val="00060BCD"/>
    <w:rsid w:val="00061258"/>
    <w:rsid w:val="000616A0"/>
    <w:rsid w:val="000A2F34"/>
    <w:rsid w:val="000B3C20"/>
    <w:rsid w:val="000E401A"/>
    <w:rsid w:val="00101A6D"/>
    <w:rsid w:val="00112CD8"/>
    <w:rsid w:val="001141E4"/>
    <w:rsid w:val="00122500"/>
    <w:rsid w:val="001672BD"/>
    <w:rsid w:val="00197E9E"/>
    <w:rsid w:val="001A2C40"/>
    <w:rsid w:val="001B758C"/>
    <w:rsid w:val="001D25C2"/>
    <w:rsid w:val="001D79AD"/>
    <w:rsid w:val="001E2FB8"/>
    <w:rsid w:val="001E68B6"/>
    <w:rsid w:val="001E7D0A"/>
    <w:rsid w:val="001F283D"/>
    <w:rsid w:val="00200D5A"/>
    <w:rsid w:val="00203063"/>
    <w:rsid w:val="00224C45"/>
    <w:rsid w:val="00225002"/>
    <w:rsid w:val="0023424F"/>
    <w:rsid w:val="00244BED"/>
    <w:rsid w:val="0027313D"/>
    <w:rsid w:val="00294731"/>
    <w:rsid w:val="002B706A"/>
    <w:rsid w:val="002C01F1"/>
    <w:rsid w:val="002E44E8"/>
    <w:rsid w:val="002E6C65"/>
    <w:rsid w:val="002F11DF"/>
    <w:rsid w:val="002F6CE1"/>
    <w:rsid w:val="003109B5"/>
    <w:rsid w:val="003134FE"/>
    <w:rsid w:val="003238DF"/>
    <w:rsid w:val="00325D57"/>
    <w:rsid w:val="00346C0F"/>
    <w:rsid w:val="003473DF"/>
    <w:rsid w:val="003540A9"/>
    <w:rsid w:val="00391EDF"/>
    <w:rsid w:val="003A311A"/>
    <w:rsid w:val="003A66C7"/>
    <w:rsid w:val="003B476F"/>
    <w:rsid w:val="003C540A"/>
    <w:rsid w:val="003D16A1"/>
    <w:rsid w:val="003E0BBD"/>
    <w:rsid w:val="003F4398"/>
    <w:rsid w:val="003F4A6B"/>
    <w:rsid w:val="00426751"/>
    <w:rsid w:val="00434EC5"/>
    <w:rsid w:val="00436305"/>
    <w:rsid w:val="00443A90"/>
    <w:rsid w:val="00446194"/>
    <w:rsid w:val="00462EE3"/>
    <w:rsid w:val="00466C36"/>
    <w:rsid w:val="0046775F"/>
    <w:rsid w:val="00483D8C"/>
    <w:rsid w:val="004961AA"/>
    <w:rsid w:val="004B6789"/>
    <w:rsid w:val="004B6B42"/>
    <w:rsid w:val="004C44CD"/>
    <w:rsid w:val="004C5436"/>
    <w:rsid w:val="004D687D"/>
    <w:rsid w:val="004D6C6E"/>
    <w:rsid w:val="004F0635"/>
    <w:rsid w:val="004F0B75"/>
    <w:rsid w:val="004F629A"/>
    <w:rsid w:val="005123B4"/>
    <w:rsid w:val="005465B6"/>
    <w:rsid w:val="0056736B"/>
    <w:rsid w:val="005714F6"/>
    <w:rsid w:val="00577D72"/>
    <w:rsid w:val="00597208"/>
    <w:rsid w:val="005A6EA7"/>
    <w:rsid w:val="005B0C55"/>
    <w:rsid w:val="005B55D0"/>
    <w:rsid w:val="005C2D24"/>
    <w:rsid w:val="005C6B4C"/>
    <w:rsid w:val="005D08DC"/>
    <w:rsid w:val="005D0B3C"/>
    <w:rsid w:val="005D40F4"/>
    <w:rsid w:val="005E0F99"/>
    <w:rsid w:val="0061030F"/>
    <w:rsid w:val="0062239A"/>
    <w:rsid w:val="006266BA"/>
    <w:rsid w:val="006473BC"/>
    <w:rsid w:val="006737EB"/>
    <w:rsid w:val="00686B4E"/>
    <w:rsid w:val="006A29C6"/>
    <w:rsid w:val="006A4352"/>
    <w:rsid w:val="006A4D93"/>
    <w:rsid w:val="006A7F7C"/>
    <w:rsid w:val="006C5C92"/>
    <w:rsid w:val="006C702D"/>
    <w:rsid w:val="006F047B"/>
    <w:rsid w:val="00706366"/>
    <w:rsid w:val="00731144"/>
    <w:rsid w:val="00736133"/>
    <w:rsid w:val="007442FC"/>
    <w:rsid w:val="0076175E"/>
    <w:rsid w:val="007678B7"/>
    <w:rsid w:val="007718B5"/>
    <w:rsid w:val="007720D5"/>
    <w:rsid w:val="007736E1"/>
    <w:rsid w:val="00776A62"/>
    <w:rsid w:val="007962E5"/>
    <w:rsid w:val="007D4D38"/>
    <w:rsid w:val="0080170C"/>
    <w:rsid w:val="00814E66"/>
    <w:rsid w:val="008208DC"/>
    <w:rsid w:val="00823C39"/>
    <w:rsid w:val="00850776"/>
    <w:rsid w:val="0086068C"/>
    <w:rsid w:val="00885BAF"/>
    <w:rsid w:val="0088661F"/>
    <w:rsid w:val="008A5022"/>
    <w:rsid w:val="008E5FBC"/>
    <w:rsid w:val="008F52F8"/>
    <w:rsid w:val="00917574"/>
    <w:rsid w:val="00933914"/>
    <w:rsid w:val="00957763"/>
    <w:rsid w:val="00964724"/>
    <w:rsid w:val="009648AE"/>
    <w:rsid w:val="009839DE"/>
    <w:rsid w:val="009A1E46"/>
    <w:rsid w:val="009A3B63"/>
    <w:rsid w:val="009A619D"/>
    <w:rsid w:val="009C3B5D"/>
    <w:rsid w:val="009D32F1"/>
    <w:rsid w:val="009E10F8"/>
    <w:rsid w:val="00A00D68"/>
    <w:rsid w:val="00A0138B"/>
    <w:rsid w:val="00A04419"/>
    <w:rsid w:val="00A455FD"/>
    <w:rsid w:val="00A67446"/>
    <w:rsid w:val="00AC4B84"/>
    <w:rsid w:val="00B0337A"/>
    <w:rsid w:val="00B13EE2"/>
    <w:rsid w:val="00B353D7"/>
    <w:rsid w:val="00B6521C"/>
    <w:rsid w:val="00B73FE9"/>
    <w:rsid w:val="00B9750D"/>
    <w:rsid w:val="00BD070A"/>
    <w:rsid w:val="00BD08A9"/>
    <w:rsid w:val="00BD374E"/>
    <w:rsid w:val="00BD61D8"/>
    <w:rsid w:val="00C036FF"/>
    <w:rsid w:val="00C117B0"/>
    <w:rsid w:val="00C25294"/>
    <w:rsid w:val="00C31250"/>
    <w:rsid w:val="00C4153A"/>
    <w:rsid w:val="00C62CD9"/>
    <w:rsid w:val="00C839E3"/>
    <w:rsid w:val="00C91814"/>
    <w:rsid w:val="00CB4A4B"/>
    <w:rsid w:val="00CB6DD1"/>
    <w:rsid w:val="00CD0D7D"/>
    <w:rsid w:val="00CD2390"/>
    <w:rsid w:val="00D14015"/>
    <w:rsid w:val="00D1648B"/>
    <w:rsid w:val="00D35444"/>
    <w:rsid w:val="00D51686"/>
    <w:rsid w:val="00D70E0F"/>
    <w:rsid w:val="00D77909"/>
    <w:rsid w:val="00DA6844"/>
    <w:rsid w:val="00DA75AA"/>
    <w:rsid w:val="00DC3B00"/>
    <w:rsid w:val="00DD48AD"/>
    <w:rsid w:val="00DE42DC"/>
    <w:rsid w:val="00DE6903"/>
    <w:rsid w:val="00E03DAB"/>
    <w:rsid w:val="00E21C36"/>
    <w:rsid w:val="00E24A31"/>
    <w:rsid w:val="00E27492"/>
    <w:rsid w:val="00E34F05"/>
    <w:rsid w:val="00E35D5C"/>
    <w:rsid w:val="00E40FCE"/>
    <w:rsid w:val="00E4296F"/>
    <w:rsid w:val="00E5382B"/>
    <w:rsid w:val="00E54034"/>
    <w:rsid w:val="00E77D67"/>
    <w:rsid w:val="00E81A3F"/>
    <w:rsid w:val="00EB243B"/>
    <w:rsid w:val="00EB7F7F"/>
    <w:rsid w:val="00EC0AD0"/>
    <w:rsid w:val="00EC18B7"/>
    <w:rsid w:val="00ED0F21"/>
    <w:rsid w:val="00ED31D9"/>
    <w:rsid w:val="00EF1154"/>
    <w:rsid w:val="00F07605"/>
    <w:rsid w:val="00F14F55"/>
    <w:rsid w:val="00F17EBF"/>
    <w:rsid w:val="00F22FBE"/>
    <w:rsid w:val="00F327A6"/>
    <w:rsid w:val="00F34E0B"/>
    <w:rsid w:val="00F35E1C"/>
    <w:rsid w:val="00F41BF7"/>
    <w:rsid w:val="00F453AF"/>
    <w:rsid w:val="00F61AA6"/>
    <w:rsid w:val="00F6734A"/>
    <w:rsid w:val="00F729E1"/>
    <w:rsid w:val="00FA30D6"/>
    <w:rsid w:val="00FA4805"/>
    <w:rsid w:val="00FA6124"/>
    <w:rsid w:val="00FA6F4C"/>
    <w:rsid w:val="00FD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9E5C400-B43C-4BAA-9BBE-C3CA64FBD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D68"/>
    <w:pPr>
      <w:jc w:val="both"/>
    </w:pPr>
    <w:rPr>
      <w:sz w:val="24"/>
    </w:rPr>
  </w:style>
  <w:style w:type="paragraph" w:styleId="Titre1">
    <w:name w:val="heading 1"/>
    <w:basedOn w:val="Normal"/>
    <w:next w:val="Corpsdetexte"/>
    <w:link w:val="Titre1Car"/>
    <w:uiPriority w:val="9"/>
    <w:qFormat/>
    <w:rsid w:val="00DC3B00"/>
    <w:pPr>
      <w:keepNext/>
      <w:numPr>
        <w:numId w:val="1"/>
      </w:numPr>
      <w:tabs>
        <w:tab w:val="clear" w:pos="7165"/>
        <w:tab w:val="num" w:pos="360"/>
      </w:tabs>
      <w:overflowPunct w:val="0"/>
      <w:autoSpaceDE w:val="0"/>
      <w:autoSpaceDN w:val="0"/>
      <w:adjustRightInd w:val="0"/>
      <w:spacing w:before="240" w:after="120"/>
      <w:ind w:left="357" w:hanging="357"/>
      <w:outlineLvl w:val="0"/>
    </w:pPr>
    <w:rPr>
      <w:rFonts w:ascii="Arial" w:hAnsi="Arial"/>
      <w:b/>
      <w:bCs/>
      <w:caps/>
      <w:color w:val="3D64A9"/>
      <w:kern w:val="28"/>
      <w:sz w:val="28"/>
    </w:rPr>
  </w:style>
  <w:style w:type="paragraph" w:styleId="Titre2">
    <w:name w:val="heading 2"/>
    <w:basedOn w:val="Normal"/>
    <w:next w:val="Normal"/>
    <w:qFormat/>
    <w:rsid w:val="00D51686"/>
    <w:pPr>
      <w:keepNext/>
      <w:numPr>
        <w:ilvl w:val="1"/>
        <w:numId w:val="1"/>
      </w:numPr>
      <w:spacing w:before="240" w:after="120"/>
      <w:ind w:left="788" w:hanging="431"/>
      <w:outlineLvl w:val="1"/>
    </w:pPr>
    <w:rPr>
      <w:rFonts w:ascii="Arial" w:hAnsi="Arial" w:cs="Arial"/>
      <w:b/>
      <w:bCs/>
      <w:iCs/>
      <w:color w:val="5B9BD5" w:themeColor="accent1"/>
      <w:sz w:val="28"/>
      <w:szCs w:val="28"/>
    </w:rPr>
  </w:style>
  <w:style w:type="paragraph" w:styleId="Titre3">
    <w:name w:val="heading 3"/>
    <w:basedOn w:val="Normal"/>
    <w:next w:val="Normal"/>
    <w:qFormat/>
    <w:rsid w:val="003F4398"/>
    <w:pPr>
      <w:keepNext/>
      <w:numPr>
        <w:ilvl w:val="2"/>
        <w:numId w:val="1"/>
      </w:numPr>
      <w:tabs>
        <w:tab w:val="clear" w:pos="2989"/>
        <w:tab w:val="num" w:pos="1440"/>
      </w:tabs>
      <w:spacing w:before="240" w:after="120"/>
      <w:ind w:left="1225" w:hanging="505"/>
      <w:outlineLvl w:val="2"/>
    </w:pPr>
    <w:rPr>
      <w:rFonts w:ascii="Arial" w:hAnsi="Arial" w:cs="Arial"/>
      <w:b/>
      <w:bCs/>
      <w:i/>
      <w:color w:val="4066AA"/>
      <w:szCs w:val="26"/>
    </w:rPr>
  </w:style>
  <w:style w:type="paragraph" w:styleId="Titre4">
    <w:name w:val="heading 4"/>
    <w:basedOn w:val="Normal"/>
    <w:next w:val="Normal"/>
    <w:qFormat/>
    <w:rsid w:val="0080170C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semiHidden/>
    <w:rsid w:val="00D1648B"/>
    <w:pPr>
      <w:spacing w:after="120"/>
    </w:pPr>
  </w:style>
  <w:style w:type="paragraph" w:styleId="En-tte">
    <w:name w:val="header"/>
    <w:basedOn w:val="Normal"/>
    <w:semiHidden/>
    <w:rsid w:val="003D16A1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rsid w:val="003D16A1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semiHidden/>
    <w:rsid w:val="003D16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reDoc">
    <w:name w:val="TitreDoc"/>
    <w:basedOn w:val="Normal"/>
    <w:rsid w:val="0080170C"/>
    <w:pPr>
      <w:shd w:val="clear" w:color="auto" w:fill="F29400"/>
      <w:ind w:left="2268" w:right="2268"/>
      <w:jc w:val="center"/>
    </w:pPr>
    <w:rPr>
      <w:rFonts w:ascii="Arial" w:hAnsi="Arial"/>
      <w:b/>
      <w:bCs/>
      <w:color w:val="FFFFFF"/>
      <w:sz w:val="40"/>
    </w:rPr>
  </w:style>
  <w:style w:type="paragraph" w:customStyle="1" w:styleId="CodeSource">
    <w:name w:val="CodeSource"/>
    <w:basedOn w:val="Normal"/>
    <w:rsid w:val="000605B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567"/>
    </w:pPr>
    <w:rPr>
      <w:rFonts w:ascii="Courier New" w:hAnsi="Courier New"/>
      <w:sz w:val="20"/>
    </w:rPr>
  </w:style>
  <w:style w:type="paragraph" w:styleId="TM1">
    <w:name w:val="toc 1"/>
    <w:basedOn w:val="Normal"/>
    <w:next w:val="Normal"/>
    <w:autoRedefine/>
    <w:uiPriority w:val="39"/>
    <w:rsid w:val="00294731"/>
    <w:pPr>
      <w:spacing w:before="120" w:after="120"/>
    </w:pPr>
    <w:rPr>
      <w:rFonts w:asciiTheme="minorHAnsi" w:hAnsiTheme="minorHAnsi" w:cstheme="minorHAnsi"/>
      <w:b/>
      <w:bCs/>
      <w:caps/>
      <w:sz w:val="20"/>
    </w:rPr>
  </w:style>
  <w:style w:type="paragraph" w:customStyle="1" w:styleId="Index">
    <w:name w:val="Index"/>
    <w:basedOn w:val="Normal"/>
    <w:rsid w:val="004F629A"/>
    <w:pPr>
      <w:suppressLineNumbers/>
      <w:tabs>
        <w:tab w:val="left" w:pos="8364"/>
      </w:tabs>
      <w:suppressAutoHyphens/>
      <w:ind w:right="-2"/>
    </w:pPr>
    <w:rPr>
      <w:rFonts w:cs="Tahoma"/>
      <w:szCs w:val="24"/>
      <w:lang w:eastAsia="ar-SA"/>
    </w:rPr>
  </w:style>
  <w:style w:type="paragraph" w:styleId="TM2">
    <w:name w:val="toc 2"/>
    <w:basedOn w:val="Normal"/>
    <w:next w:val="Normal"/>
    <w:autoRedefine/>
    <w:uiPriority w:val="39"/>
    <w:rsid w:val="00DE42DC"/>
    <w:pPr>
      <w:ind w:left="240"/>
    </w:pPr>
    <w:rPr>
      <w:rFonts w:asciiTheme="minorHAnsi" w:hAnsiTheme="minorHAnsi" w:cstheme="minorHAnsi"/>
      <w:smallCaps/>
      <w:sz w:val="20"/>
    </w:rPr>
  </w:style>
  <w:style w:type="paragraph" w:styleId="TM3">
    <w:name w:val="toc 3"/>
    <w:basedOn w:val="Normal"/>
    <w:next w:val="Normal"/>
    <w:autoRedefine/>
    <w:uiPriority w:val="39"/>
    <w:rsid w:val="00DE42DC"/>
    <w:pPr>
      <w:ind w:left="480"/>
    </w:pPr>
    <w:rPr>
      <w:rFonts w:asciiTheme="minorHAnsi" w:hAnsiTheme="minorHAnsi" w:cstheme="minorHAnsi"/>
      <w:i/>
      <w:iCs/>
      <w:sz w:val="20"/>
    </w:rPr>
  </w:style>
  <w:style w:type="paragraph" w:styleId="TM4">
    <w:name w:val="toc 4"/>
    <w:basedOn w:val="Normal"/>
    <w:next w:val="Normal"/>
    <w:autoRedefine/>
    <w:rsid w:val="00DE42DC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rsid w:val="00DE42DC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rsid w:val="00DE42DC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rsid w:val="00DE42DC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rsid w:val="00DE42DC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rsid w:val="00DE42DC"/>
    <w:pPr>
      <w:ind w:left="192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DE42DC"/>
    <w:rPr>
      <w:color w:val="0563C1" w:themeColor="hyperlink"/>
      <w:u w:val="single"/>
    </w:rPr>
  </w:style>
  <w:style w:type="paragraph" w:customStyle="1" w:styleId="code">
    <w:name w:val="code"/>
    <w:basedOn w:val="Normal"/>
    <w:next w:val="Normal"/>
    <w:qFormat/>
    <w:rsid w:val="00A00D68"/>
    <w:pPr>
      <w:pBdr>
        <w:left w:val="single" w:sz="24" w:space="4" w:color="F29400"/>
      </w:pBdr>
      <w:shd w:val="clear" w:color="auto" w:fill="F2F2F2" w:themeFill="background1" w:themeFillShade="F2"/>
      <w:spacing w:before="120" w:after="120"/>
      <w:contextualSpacing/>
    </w:pPr>
    <w:rPr>
      <w:rFonts w:ascii="Consolas" w:hAnsi="Consolas"/>
      <w:sz w:val="19"/>
    </w:rPr>
  </w:style>
  <w:style w:type="character" w:customStyle="1" w:styleId="Titre1Car">
    <w:name w:val="Titre 1 Car"/>
    <w:basedOn w:val="Policepardfaut"/>
    <w:link w:val="Titre1"/>
    <w:uiPriority w:val="9"/>
    <w:rsid w:val="00DC3B00"/>
    <w:rPr>
      <w:rFonts w:ascii="Arial" w:hAnsi="Arial"/>
      <w:b/>
      <w:bCs/>
      <w:caps/>
      <w:color w:val="3D64A9"/>
      <w:kern w:val="28"/>
      <w:sz w:val="28"/>
    </w:rPr>
  </w:style>
  <w:style w:type="character" w:customStyle="1" w:styleId="stabilo">
    <w:name w:val="stabilo"/>
    <w:basedOn w:val="Policepardfaut"/>
    <w:uiPriority w:val="1"/>
    <w:qFormat/>
    <w:rsid w:val="00391EDF"/>
    <w:rPr>
      <w:color w:val="auto"/>
      <w:bdr w:val="none" w:sz="0" w:space="0" w:color="auto"/>
      <w:shd w:val="clear" w:color="auto" w:fill="FFFF00"/>
    </w:rPr>
  </w:style>
  <w:style w:type="paragraph" w:styleId="Paragraphedeliste">
    <w:name w:val="List Paragraph"/>
    <w:basedOn w:val="Normal"/>
    <w:uiPriority w:val="34"/>
    <w:qFormat/>
    <w:rsid w:val="00391EDF"/>
    <w:pPr>
      <w:ind w:left="720"/>
      <w:contextualSpacing/>
    </w:pPr>
  </w:style>
  <w:style w:type="paragraph" w:styleId="Titre">
    <w:name w:val="Title"/>
    <w:basedOn w:val="Normal"/>
    <w:next w:val="Normal"/>
    <w:link w:val="TitreCar"/>
    <w:qFormat/>
    <w:rsid w:val="00197E9E"/>
    <w:pPr>
      <w:spacing w:before="360" w:after="360"/>
      <w:contextualSpacing/>
      <w:jc w:val="center"/>
    </w:pPr>
    <w:rPr>
      <w:rFonts w:ascii="Arial" w:eastAsiaTheme="majorEastAsia" w:hAnsi="Arial" w:cstheme="majorBidi"/>
      <w:color w:val="3D64A9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rsid w:val="00197E9E"/>
    <w:rPr>
      <w:rFonts w:ascii="Arial" w:eastAsiaTheme="majorEastAsia" w:hAnsi="Arial" w:cstheme="majorBidi"/>
      <w:color w:val="3D64A9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qFormat/>
    <w:rsid w:val="00197E9E"/>
    <w:pPr>
      <w:numPr>
        <w:ilvl w:val="1"/>
      </w:numPr>
      <w:spacing w:before="240" w:after="240"/>
      <w:jc w:val="center"/>
    </w:pPr>
    <w:rPr>
      <w:rFonts w:ascii="Arial" w:eastAsiaTheme="minorEastAsia" w:hAnsi="Arial" w:cstheme="minorBidi"/>
      <w:i/>
      <w:color w:val="F28C00"/>
      <w:spacing w:val="15"/>
      <w:sz w:val="40"/>
      <w:szCs w:val="22"/>
    </w:rPr>
  </w:style>
  <w:style w:type="character" w:customStyle="1" w:styleId="Sous-titreCar">
    <w:name w:val="Sous-titre Car"/>
    <w:basedOn w:val="Policepardfaut"/>
    <w:link w:val="Sous-titre"/>
    <w:rsid w:val="00197E9E"/>
    <w:rPr>
      <w:rFonts w:ascii="Arial" w:eastAsiaTheme="minorEastAsia" w:hAnsi="Arial" w:cstheme="minorBidi"/>
      <w:i/>
      <w:color w:val="F28C00"/>
      <w:spacing w:val="15"/>
      <w:sz w:val="40"/>
      <w:szCs w:val="22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51686"/>
    <w:pPr>
      <w:pBdr>
        <w:top w:val="single" w:sz="4" w:space="10" w:color="F28C00"/>
        <w:bottom w:val="single" w:sz="4" w:space="10" w:color="F28C00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51686"/>
    <w:rPr>
      <w:i/>
      <w:iCs/>
      <w:color w:val="000000" w:themeColor="text1"/>
      <w:sz w:val="24"/>
    </w:rPr>
  </w:style>
  <w:style w:type="character" w:styleId="lev">
    <w:name w:val="Strong"/>
    <w:basedOn w:val="Policepardfaut"/>
    <w:qFormat/>
    <w:rsid w:val="00D77909"/>
    <w:rPr>
      <w:b/>
      <w:bCs/>
    </w:rPr>
  </w:style>
  <w:style w:type="paragraph" w:customStyle="1" w:styleId="n">
    <w:name w:val="n"/>
    <w:basedOn w:val="Normal"/>
    <w:rsid w:val="004D6C6E"/>
    <w:pPr>
      <w:tabs>
        <w:tab w:val="right" w:pos="3261"/>
        <w:tab w:val="right" w:pos="4678"/>
        <w:tab w:val="decimal" w:pos="6379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4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nnees\MesModeles\Modele%202isa%20new1_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CF853A-C923-4DE4-8D1D-B187C5F14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 2isa new1_2.dotx</Template>
  <TotalTime>46</TotalTime>
  <Pages>3</Pages>
  <Words>538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2isa</Company>
  <LinksUpToDate>false</LinksUpToDate>
  <CharactersWithSpaces>3493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Ghislaine GREGOIRE</dc:creator>
  <cp:keywords/>
  <dc:description/>
  <cp:lastModifiedBy>Ghislaine gg. Grégoire</cp:lastModifiedBy>
  <cp:revision>20</cp:revision>
  <cp:lastPrinted>2020-02-13T20:55:00Z</cp:lastPrinted>
  <dcterms:created xsi:type="dcterms:W3CDTF">2020-02-13T20:28:00Z</dcterms:created>
  <dcterms:modified xsi:type="dcterms:W3CDTF">2022-06-28T12:18:00Z</dcterms:modified>
</cp:coreProperties>
</file>