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28BF" w:rsidRDefault="004E0DF5" w:rsidP="0057256F">
      <w:pPr>
        <w:pStyle w:val="Titre"/>
      </w:pPr>
      <w:r>
        <w:t>AVIATION – Requêtes</w:t>
      </w:r>
    </w:p>
    <w:p w:rsidR="004E0DF5" w:rsidRPr="004E0DF5" w:rsidRDefault="004E0DF5" w:rsidP="004E0DF5"/>
    <w:p w:rsidR="004E0DF5" w:rsidRDefault="004E0DF5" w:rsidP="004E0DF5">
      <w:pPr>
        <w:pStyle w:val="Paragraphedeliste"/>
        <w:numPr>
          <w:ilvl w:val="0"/>
          <w:numId w:val="30"/>
        </w:numPr>
        <w:spacing w:before="240" w:after="240" w:line="480" w:lineRule="auto"/>
        <w:ind w:left="567" w:hanging="567"/>
      </w:pPr>
      <w:r>
        <w:t>Afficher les numéros de vols au départ de Paris.</w:t>
      </w:r>
    </w:p>
    <w:p w:rsidR="004E0DF5" w:rsidRDefault="004E0DF5" w:rsidP="004E0DF5">
      <w:pPr>
        <w:pStyle w:val="Paragraphedeliste"/>
        <w:numPr>
          <w:ilvl w:val="0"/>
          <w:numId w:val="30"/>
        </w:numPr>
        <w:spacing w:before="240" w:after="240" w:line="480" w:lineRule="auto"/>
        <w:ind w:left="567" w:hanging="567"/>
      </w:pPr>
      <w:r>
        <w:t>Afficher les numéros de pilotes en service sur des vols et la ville d'arrivée de leur vol.</w:t>
      </w:r>
    </w:p>
    <w:p w:rsidR="004E0DF5" w:rsidRDefault="004E0DF5" w:rsidP="004E0DF5">
      <w:pPr>
        <w:pStyle w:val="Paragraphedeliste"/>
        <w:numPr>
          <w:ilvl w:val="0"/>
          <w:numId w:val="30"/>
        </w:numPr>
        <w:spacing w:before="240" w:after="240" w:line="480" w:lineRule="auto"/>
        <w:ind w:left="567" w:hanging="567"/>
      </w:pPr>
      <w:r>
        <w:t>Afficher les caractéristiques de tous les AIRBUS.</w:t>
      </w:r>
    </w:p>
    <w:p w:rsidR="004E0DF5" w:rsidRDefault="004E0DF5" w:rsidP="004E0DF5">
      <w:pPr>
        <w:pStyle w:val="Paragraphedeliste"/>
        <w:numPr>
          <w:ilvl w:val="0"/>
          <w:numId w:val="30"/>
        </w:numPr>
        <w:spacing w:before="240" w:after="240" w:line="480" w:lineRule="auto"/>
        <w:ind w:left="567" w:hanging="567"/>
      </w:pPr>
      <w:r>
        <w:t>Afficher les noms des pilotes qui habitent PARIS (autre que JEAN).</w:t>
      </w:r>
    </w:p>
    <w:p w:rsidR="004E0DF5" w:rsidRDefault="004E0DF5" w:rsidP="004E0DF5">
      <w:pPr>
        <w:pStyle w:val="Paragraphedeliste"/>
        <w:numPr>
          <w:ilvl w:val="0"/>
          <w:numId w:val="30"/>
        </w:numPr>
        <w:spacing w:before="240" w:after="240" w:line="480" w:lineRule="auto"/>
        <w:ind w:left="567" w:hanging="567"/>
      </w:pPr>
      <w:r>
        <w:t>Afficher les avions de capacité supérieure à 250 localisés à PARIS.</w:t>
      </w:r>
    </w:p>
    <w:p w:rsidR="004E0DF5" w:rsidRDefault="004E0DF5" w:rsidP="004E0DF5">
      <w:pPr>
        <w:pStyle w:val="Paragraphedeliste"/>
        <w:numPr>
          <w:ilvl w:val="0"/>
          <w:numId w:val="30"/>
        </w:numPr>
        <w:spacing w:before="240" w:after="240" w:line="480" w:lineRule="auto"/>
        <w:ind w:left="567" w:hanging="567"/>
      </w:pPr>
      <w:r>
        <w:t>Afficher les avions de capacité supérieure à 250 ou localisés à PARIS.</w:t>
      </w:r>
    </w:p>
    <w:p w:rsidR="004E0DF5" w:rsidRDefault="004E0DF5" w:rsidP="004E0DF5">
      <w:pPr>
        <w:pStyle w:val="Paragraphedeliste"/>
        <w:numPr>
          <w:ilvl w:val="0"/>
          <w:numId w:val="30"/>
        </w:numPr>
        <w:spacing w:before="240" w:after="240" w:line="480" w:lineRule="auto"/>
        <w:ind w:left="567" w:hanging="567"/>
      </w:pPr>
      <w:r>
        <w:t>Pour chaque pilote en service, afficher le nom du pilote, l'adresse du pilote et le numéro de l'avion piloté. Trier par nom de pilote.</w:t>
      </w:r>
    </w:p>
    <w:p w:rsidR="004E0DF5" w:rsidRDefault="004E0DF5" w:rsidP="004E0DF5">
      <w:pPr>
        <w:pStyle w:val="Paragraphedeliste"/>
        <w:numPr>
          <w:ilvl w:val="0"/>
          <w:numId w:val="30"/>
        </w:numPr>
        <w:spacing w:before="240" w:after="240" w:line="480" w:lineRule="auto"/>
        <w:ind w:left="567" w:hanging="567"/>
      </w:pPr>
      <w:r>
        <w:t>Afficher les noms des pilotes qui pilotent un avion au départ de PARIS.</w:t>
      </w:r>
    </w:p>
    <w:p w:rsidR="004E0DF5" w:rsidRDefault="004E0DF5" w:rsidP="004E0DF5">
      <w:pPr>
        <w:pStyle w:val="Paragraphedeliste"/>
        <w:numPr>
          <w:ilvl w:val="0"/>
          <w:numId w:val="30"/>
        </w:numPr>
        <w:spacing w:before="240" w:after="240" w:line="480" w:lineRule="auto"/>
        <w:ind w:left="567" w:hanging="567"/>
      </w:pPr>
      <w:r>
        <w:t>Afficher les noms des pilotes qui pilotent un AIRBUS.</w:t>
      </w:r>
    </w:p>
    <w:p w:rsidR="00F577C0" w:rsidRDefault="004E0DF5" w:rsidP="00F577C0">
      <w:pPr>
        <w:pStyle w:val="Paragraphedeliste"/>
        <w:numPr>
          <w:ilvl w:val="0"/>
          <w:numId w:val="30"/>
        </w:numPr>
        <w:spacing w:before="240" w:after="240" w:line="480" w:lineRule="auto"/>
        <w:ind w:left="567" w:hanging="567"/>
      </w:pPr>
      <w:r>
        <w:t>Afficher la liste des vols triés par nom de pilote croissa</w:t>
      </w:r>
      <w:r w:rsidR="00F577C0">
        <w:t>nt et par nom d'avion croissant</w:t>
      </w:r>
    </w:p>
    <w:p w:rsidR="00F577C0" w:rsidRDefault="00F577C0" w:rsidP="00F577C0">
      <w:pPr>
        <w:pStyle w:val="Paragraphedeliste"/>
        <w:spacing w:before="240" w:after="240" w:line="480" w:lineRule="auto"/>
        <w:ind w:left="567"/>
      </w:pPr>
      <w:r>
        <w:t>--</w:t>
      </w:r>
    </w:p>
    <w:p w:rsidR="00F577C0" w:rsidRDefault="007A0E72" w:rsidP="00F577C0">
      <w:pPr>
        <w:pStyle w:val="Paragraphedeliste"/>
        <w:numPr>
          <w:ilvl w:val="0"/>
          <w:numId w:val="30"/>
        </w:numPr>
        <w:spacing w:before="240" w:after="240"/>
        <w:ind w:left="567" w:hanging="567"/>
      </w:pPr>
      <w:r>
        <w:t>Afficher</w:t>
      </w:r>
      <w:r w:rsidR="00F577C0">
        <w:t xml:space="preserve"> pour chaque pilote de la base de données, la liste des vi</w:t>
      </w:r>
      <w:r w:rsidR="00F577C0">
        <w:t xml:space="preserve">lles à partir desquelles il n'a </w:t>
      </w:r>
      <w:r w:rsidR="00F577C0">
        <w:t>jamais décollé. Afficher le numéro du pilote, le nom du pilote et la ville.</w:t>
      </w:r>
    </w:p>
    <w:p w:rsidR="00F577C0" w:rsidRDefault="00F577C0" w:rsidP="00F577C0">
      <w:pPr>
        <w:pStyle w:val="Paragraphedeliste"/>
        <w:spacing w:before="240" w:after="240"/>
        <w:ind w:left="567"/>
      </w:pPr>
    </w:p>
    <w:p w:rsidR="00F577C0" w:rsidRDefault="007A0E72" w:rsidP="00F577C0">
      <w:pPr>
        <w:pStyle w:val="Paragraphedeliste"/>
        <w:numPr>
          <w:ilvl w:val="0"/>
          <w:numId w:val="30"/>
        </w:numPr>
        <w:spacing w:before="240" w:after="240"/>
        <w:ind w:left="567" w:hanging="567"/>
      </w:pPr>
      <w:r>
        <w:t>Afficher</w:t>
      </w:r>
      <w:r w:rsidR="00F577C0">
        <w:t xml:space="preserve"> la liste des vols qui correspondent à des </w:t>
      </w:r>
      <w:r w:rsidR="00F577C0">
        <w:t>allers-retours</w:t>
      </w:r>
      <w:r w:rsidR="00F577C0">
        <w:t xml:space="preserve"> entre deux villes. Afficher le numéro de vol, la ville de départ et la ville d'arrivée.</w:t>
      </w:r>
    </w:p>
    <w:p w:rsidR="00F577C0" w:rsidRDefault="00F577C0" w:rsidP="00F577C0">
      <w:pPr>
        <w:pStyle w:val="Paragraphedeliste"/>
        <w:spacing w:before="240" w:after="240"/>
        <w:ind w:left="567"/>
      </w:pPr>
    </w:p>
    <w:p w:rsidR="00F577C0" w:rsidRDefault="007A0E72" w:rsidP="00F577C0">
      <w:pPr>
        <w:pStyle w:val="Paragraphedeliste"/>
        <w:numPr>
          <w:ilvl w:val="0"/>
          <w:numId w:val="30"/>
        </w:numPr>
        <w:spacing w:before="240" w:after="240"/>
        <w:ind w:left="567" w:hanging="567"/>
      </w:pPr>
      <w:r>
        <w:t>Afficher</w:t>
      </w:r>
      <w:r w:rsidR="00F577C0">
        <w:t xml:space="preserve"> le nombre d’avions de type Airbus </w:t>
      </w:r>
    </w:p>
    <w:p w:rsidR="00F577C0" w:rsidRDefault="00F577C0" w:rsidP="00F577C0">
      <w:pPr>
        <w:pStyle w:val="Paragraphedeliste"/>
        <w:spacing w:before="240" w:after="240"/>
        <w:ind w:left="567"/>
      </w:pPr>
    </w:p>
    <w:p w:rsidR="00F577C0" w:rsidRDefault="00F577C0" w:rsidP="00F577C0">
      <w:pPr>
        <w:pStyle w:val="Paragraphedeliste"/>
        <w:numPr>
          <w:ilvl w:val="0"/>
          <w:numId w:val="30"/>
        </w:numPr>
        <w:spacing w:before="240" w:after="240"/>
        <w:ind w:left="567" w:hanging="567"/>
      </w:pPr>
      <w:r>
        <w:t xml:space="preserve">Pour chaque avion </w:t>
      </w:r>
      <w:r w:rsidR="007A0E72">
        <w:t>a</w:t>
      </w:r>
      <w:r w:rsidR="007A0E72">
        <w:t>fficher</w:t>
      </w:r>
      <w:r>
        <w:t xml:space="preserve"> le nombre de vols sur lesquels il a été affecté</w:t>
      </w:r>
    </w:p>
    <w:p w:rsidR="00EF5CD4" w:rsidRDefault="00EF5CD4" w:rsidP="00EF5CD4">
      <w:pPr>
        <w:pStyle w:val="Paragraphedeliste"/>
      </w:pPr>
    </w:p>
    <w:p w:rsidR="00EF5CD4" w:rsidRDefault="00EF5CD4" w:rsidP="00EF5CD4">
      <w:pPr>
        <w:pStyle w:val="Paragraphedeliste"/>
        <w:numPr>
          <w:ilvl w:val="0"/>
          <w:numId w:val="30"/>
        </w:numPr>
        <w:spacing w:before="240" w:after="240"/>
        <w:ind w:left="567" w:hanging="567"/>
      </w:pPr>
      <w:r>
        <w:t xml:space="preserve">Pour chaque </w:t>
      </w:r>
      <w:r>
        <w:t>type d’avion (AVNOM)</w:t>
      </w:r>
      <w:r>
        <w:t xml:space="preserve"> afficher le nombre de vols sur lesquels il a été affecté</w:t>
      </w:r>
    </w:p>
    <w:p w:rsidR="00F577C0" w:rsidRDefault="00F577C0" w:rsidP="00F577C0">
      <w:pPr>
        <w:pStyle w:val="Paragraphedeliste"/>
      </w:pPr>
    </w:p>
    <w:p w:rsidR="00F577C0" w:rsidRDefault="00F577C0" w:rsidP="00F577C0">
      <w:pPr>
        <w:pStyle w:val="Paragraphedeliste"/>
        <w:numPr>
          <w:ilvl w:val="0"/>
          <w:numId w:val="30"/>
        </w:numPr>
        <w:spacing w:before="240" w:after="240"/>
        <w:ind w:left="567" w:hanging="567"/>
      </w:pPr>
      <w:r>
        <w:t>Quels sont les pilotes qui n’ont jamais utilisé d’avion de type Airbus</w:t>
      </w:r>
    </w:p>
    <w:p w:rsidR="00F577C0" w:rsidRDefault="00F577C0" w:rsidP="00F577C0">
      <w:pPr>
        <w:pStyle w:val="Paragraphedeliste"/>
      </w:pPr>
    </w:p>
    <w:p w:rsidR="00F577C0" w:rsidRDefault="00F577C0" w:rsidP="00F577C0">
      <w:pPr>
        <w:pStyle w:val="Paragraphedeliste"/>
        <w:numPr>
          <w:ilvl w:val="0"/>
          <w:numId w:val="30"/>
        </w:numPr>
        <w:spacing w:before="240" w:after="240"/>
        <w:ind w:left="567" w:hanging="567"/>
      </w:pPr>
      <w:r>
        <w:t>Combien de pilotes n’ont jamais été affectés à des vols</w:t>
      </w:r>
    </w:p>
    <w:p w:rsidR="00F577C0" w:rsidRDefault="00F577C0" w:rsidP="00F577C0">
      <w:pPr>
        <w:pStyle w:val="Paragraphedeliste"/>
      </w:pPr>
    </w:p>
    <w:p w:rsidR="00F577C0" w:rsidRDefault="00F337D8" w:rsidP="00F577C0">
      <w:pPr>
        <w:pStyle w:val="Paragraphedeliste"/>
        <w:numPr>
          <w:ilvl w:val="0"/>
          <w:numId w:val="30"/>
        </w:numPr>
        <w:spacing w:before="240" w:after="240"/>
        <w:ind w:left="567" w:hanging="567"/>
      </w:pPr>
      <w:r>
        <w:t>Afficher tous les pilote</w:t>
      </w:r>
      <w:r w:rsidR="00124F72">
        <w:t>s</w:t>
      </w:r>
      <w:r>
        <w:t xml:space="preserve"> qui habitent dans une ville d’où part un vol</w:t>
      </w:r>
    </w:p>
    <w:p w:rsidR="00124F72" w:rsidRDefault="00124F72" w:rsidP="00124F72">
      <w:pPr>
        <w:pStyle w:val="Paragraphedeliste"/>
      </w:pPr>
    </w:p>
    <w:p w:rsidR="00EF5CD4" w:rsidRDefault="007A0E72" w:rsidP="00EF5CD4">
      <w:pPr>
        <w:pStyle w:val="Paragraphedeliste"/>
        <w:numPr>
          <w:ilvl w:val="0"/>
          <w:numId w:val="30"/>
        </w:numPr>
        <w:spacing w:before="240" w:after="240"/>
        <w:ind w:left="567" w:hanging="567"/>
      </w:pPr>
      <w:r>
        <w:lastRenderedPageBreak/>
        <w:t xml:space="preserve">Afficher pour chaque ville </w:t>
      </w:r>
      <w:r w:rsidR="00010152">
        <w:t xml:space="preserve">de départ </w:t>
      </w:r>
      <w:r>
        <w:t>le nombre de pilotes qui y habitent</w:t>
      </w:r>
    </w:p>
    <w:p w:rsidR="00EF5CD4" w:rsidRDefault="00EF5CD4" w:rsidP="00EF5CD4">
      <w:pPr>
        <w:pStyle w:val="Paragraphedeliste"/>
        <w:spacing w:before="240" w:after="240"/>
        <w:ind w:left="567"/>
      </w:pPr>
    </w:p>
    <w:p w:rsidR="007A0E72" w:rsidRDefault="006A51C9" w:rsidP="00F577C0">
      <w:pPr>
        <w:pStyle w:val="Paragraphedeliste"/>
        <w:numPr>
          <w:ilvl w:val="0"/>
          <w:numId w:val="30"/>
        </w:numPr>
        <w:spacing w:before="240" w:after="240"/>
        <w:ind w:left="567" w:hanging="567"/>
      </w:pPr>
      <w:r>
        <w:t>Afficher la capacité minimale, maximale et moyenne des avions de la compagnie</w:t>
      </w:r>
    </w:p>
    <w:p w:rsidR="006A51C9" w:rsidRDefault="006A51C9" w:rsidP="006A51C9">
      <w:pPr>
        <w:pStyle w:val="Paragraphedeliste"/>
      </w:pPr>
    </w:p>
    <w:p w:rsidR="006A51C9" w:rsidRDefault="003C5C62" w:rsidP="00F577C0">
      <w:pPr>
        <w:pStyle w:val="Paragraphedeliste"/>
        <w:numPr>
          <w:ilvl w:val="0"/>
          <w:numId w:val="30"/>
        </w:numPr>
        <w:spacing w:before="240" w:after="240"/>
        <w:ind w:left="567" w:hanging="567"/>
      </w:pPr>
      <w:r>
        <w:t>Afficher la liste des pilotes avec le nombre de vols qu’ils ont réalisé. Trier la liste dans l’ordre décroissant du nombre de vols réalisés.</w:t>
      </w:r>
    </w:p>
    <w:p w:rsidR="00010152" w:rsidRDefault="00010152" w:rsidP="00010152">
      <w:pPr>
        <w:pStyle w:val="Paragraphedeliste"/>
      </w:pPr>
    </w:p>
    <w:p w:rsidR="00010152" w:rsidRDefault="00010152" w:rsidP="00F577C0">
      <w:pPr>
        <w:pStyle w:val="Paragraphedeliste"/>
        <w:numPr>
          <w:ilvl w:val="0"/>
          <w:numId w:val="30"/>
        </w:numPr>
        <w:spacing w:before="240" w:after="240"/>
        <w:ind w:left="567" w:hanging="567"/>
      </w:pPr>
      <w:r>
        <w:t>Afficher pour chaque ville de destination le nombre d’avions différents qui ont été affectés</w:t>
      </w:r>
    </w:p>
    <w:p w:rsidR="00010152" w:rsidRDefault="00010152" w:rsidP="00010152">
      <w:pPr>
        <w:pStyle w:val="Paragraphedeliste"/>
      </w:pPr>
    </w:p>
    <w:p w:rsidR="00010152" w:rsidRDefault="00010152" w:rsidP="00F577C0">
      <w:pPr>
        <w:pStyle w:val="Paragraphedeliste"/>
        <w:numPr>
          <w:ilvl w:val="0"/>
          <w:numId w:val="30"/>
        </w:numPr>
        <w:spacing w:before="240" w:after="240"/>
        <w:ind w:left="567" w:hanging="567"/>
      </w:pPr>
      <w:r>
        <w:t>Afficher pour chaque pilote le nombre de vols qu’ils ont effectué</w:t>
      </w:r>
    </w:p>
    <w:p w:rsidR="00587BD5" w:rsidRDefault="00587BD5" w:rsidP="00587BD5">
      <w:pPr>
        <w:pStyle w:val="Paragraphedeliste"/>
      </w:pPr>
    </w:p>
    <w:p w:rsidR="00587BD5" w:rsidRDefault="00587BD5" w:rsidP="00587BD5">
      <w:pPr>
        <w:pStyle w:val="Paragraphedeliste"/>
        <w:numPr>
          <w:ilvl w:val="0"/>
          <w:numId w:val="30"/>
        </w:numPr>
        <w:spacing w:before="240" w:after="240"/>
        <w:ind w:left="567" w:hanging="567"/>
      </w:pPr>
      <w:r>
        <w:t xml:space="preserve">Afficher pour chaque pilote </w:t>
      </w:r>
      <w:r>
        <w:t xml:space="preserve">et avion </w:t>
      </w:r>
      <w:r>
        <w:t>le nombre de vols effectué</w:t>
      </w:r>
      <w:r>
        <w:t>s</w:t>
      </w:r>
      <w:r w:rsidR="006E12F3">
        <w:t xml:space="preserve"> (seul les vols ayant eu lieu sont pris en compte)</w:t>
      </w:r>
    </w:p>
    <w:p w:rsidR="00587BD5" w:rsidRDefault="00587BD5" w:rsidP="00587BD5">
      <w:pPr>
        <w:pStyle w:val="Paragraphedeliste"/>
      </w:pPr>
    </w:p>
    <w:p w:rsidR="00587BD5" w:rsidRDefault="00587BD5" w:rsidP="00587BD5">
      <w:pPr>
        <w:pStyle w:val="Paragraphedeliste"/>
        <w:numPr>
          <w:ilvl w:val="0"/>
          <w:numId w:val="30"/>
        </w:numPr>
        <w:spacing w:before="240" w:after="240"/>
        <w:ind w:left="567" w:hanging="567"/>
      </w:pPr>
      <w:r>
        <w:t xml:space="preserve">Afficher pour chaque pilote et </w:t>
      </w:r>
      <w:r>
        <w:t xml:space="preserve">chaque </w:t>
      </w:r>
      <w:r>
        <w:t>avion le nombre de vols effectués</w:t>
      </w:r>
      <w:r>
        <w:t>. Si aucun vol n’a été effectué alors le nombre de vol devra être 0.</w:t>
      </w:r>
    </w:p>
    <w:p w:rsidR="00D61608" w:rsidRDefault="00D61608" w:rsidP="00D61608">
      <w:pPr>
        <w:pStyle w:val="Paragraphedeliste"/>
      </w:pPr>
    </w:p>
    <w:p w:rsidR="00D61608" w:rsidRDefault="00D61608" w:rsidP="00587BD5">
      <w:pPr>
        <w:pStyle w:val="Paragraphedeliste"/>
        <w:numPr>
          <w:ilvl w:val="0"/>
          <w:numId w:val="30"/>
        </w:numPr>
        <w:spacing w:before="240" w:after="240"/>
        <w:ind w:left="567" w:hanging="567"/>
      </w:pPr>
      <w:r>
        <w:t>Afficher le numéro et le nom du pilote qui a effectué le plus de vols</w:t>
      </w:r>
    </w:p>
    <w:p w:rsidR="004758A2" w:rsidRDefault="004758A2" w:rsidP="004758A2">
      <w:pPr>
        <w:pStyle w:val="Paragraphedeliste"/>
      </w:pPr>
    </w:p>
    <w:p w:rsidR="004758A2" w:rsidRDefault="006970FC" w:rsidP="00587BD5">
      <w:pPr>
        <w:pStyle w:val="Paragraphedeliste"/>
        <w:numPr>
          <w:ilvl w:val="0"/>
          <w:numId w:val="30"/>
        </w:numPr>
        <w:spacing w:before="240" w:after="240"/>
        <w:ind w:left="567" w:hanging="567"/>
      </w:pPr>
      <w:r>
        <w:t xml:space="preserve">Afficher </w:t>
      </w:r>
      <w:r w:rsidR="004758A2">
        <w:t>la capacité moyenne des vols par ville de départ</w:t>
      </w:r>
    </w:p>
    <w:p w:rsidR="004758A2" w:rsidRDefault="004758A2" w:rsidP="004758A2">
      <w:pPr>
        <w:pStyle w:val="Paragraphedeliste"/>
      </w:pPr>
    </w:p>
    <w:p w:rsidR="004758A2" w:rsidRDefault="006970FC" w:rsidP="004758A2">
      <w:pPr>
        <w:pStyle w:val="Paragraphedeliste"/>
        <w:numPr>
          <w:ilvl w:val="0"/>
          <w:numId w:val="30"/>
        </w:numPr>
        <w:spacing w:before="240" w:after="240"/>
        <w:ind w:left="567" w:hanging="567"/>
      </w:pPr>
      <w:r>
        <w:t>Afficher</w:t>
      </w:r>
      <w:r w:rsidR="004758A2">
        <w:t xml:space="preserve"> la capacité moyenne des vols </w:t>
      </w:r>
      <w:r w:rsidR="004758A2">
        <w:t xml:space="preserve">effectués sur des Airbus </w:t>
      </w:r>
      <w:r w:rsidR="004758A2">
        <w:t>par ville de départ</w:t>
      </w:r>
    </w:p>
    <w:p w:rsidR="004758A2" w:rsidRDefault="004758A2" w:rsidP="004758A2">
      <w:pPr>
        <w:pStyle w:val="Paragraphedeliste"/>
      </w:pPr>
    </w:p>
    <w:p w:rsidR="004758A2" w:rsidRDefault="006970FC" w:rsidP="004758A2">
      <w:pPr>
        <w:pStyle w:val="Paragraphedeliste"/>
        <w:numPr>
          <w:ilvl w:val="0"/>
          <w:numId w:val="30"/>
        </w:numPr>
        <w:spacing w:before="240" w:after="240"/>
        <w:ind w:left="567" w:hanging="567"/>
      </w:pPr>
      <w:r>
        <w:t>Afficher</w:t>
      </w:r>
      <w:r>
        <w:t xml:space="preserve"> la</w:t>
      </w:r>
      <w:r w:rsidR="004758A2">
        <w:t xml:space="preserve"> ville destination </w:t>
      </w:r>
      <w:r>
        <w:t xml:space="preserve">qui </w:t>
      </w:r>
      <w:r w:rsidR="004758A2">
        <w:t>est la plus représentée parmi les vols</w:t>
      </w:r>
    </w:p>
    <w:p w:rsidR="004758A2" w:rsidRDefault="004758A2" w:rsidP="004758A2">
      <w:pPr>
        <w:pStyle w:val="Paragraphedeliste"/>
      </w:pPr>
    </w:p>
    <w:p w:rsidR="006970FC" w:rsidRDefault="006970FC" w:rsidP="004758A2">
      <w:pPr>
        <w:pStyle w:val="Paragraphedeliste"/>
        <w:numPr>
          <w:ilvl w:val="0"/>
          <w:numId w:val="30"/>
        </w:numPr>
        <w:spacing w:before="240" w:after="240"/>
        <w:ind w:left="567" w:hanging="567"/>
      </w:pPr>
      <w:r>
        <w:t>Afficher</w:t>
      </w:r>
      <w:r>
        <w:t xml:space="preserve"> les pilotes qui ont effectué moins de 3 vols</w:t>
      </w:r>
    </w:p>
    <w:p w:rsidR="006970FC" w:rsidRDefault="006970FC" w:rsidP="006970FC">
      <w:pPr>
        <w:pStyle w:val="Paragraphedeliste"/>
      </w:pPr>
    </w:p>
    <w:p w:rsidR="006970FC" w:rsidRDefault="006970FC" w:rsidP="006970FC">
      <w:pPr>
        <w:pStyle w:val="Paragraphedeliste"/>
        <w:numPr>
          <w:ilvl w:val="0"/>
          <w:numId w:val="30"/>
        </w:numPr>
        <w:spacing w:before="240" w:after="240"/>
        <w:ind w:left="567" w:hanging="567"/>
      </w:pPr>
      <w:r>
        <w:t xml:space="preserve">Afficher les pilotes qui ont effectué </w:t>
      </w:r>
      <w:r>
        <w:t>plus</w:t>
      </w:r>
      <w:r>
        <w:t xml:space="preserve"> de 3 vols</w:t>
      </w:r>
    </w:p>
    <w:p w:rsidR="006970FC" w:rsidRDefault="006970FC" w:rsidP="006970FC">
      <w:pPr>
        <w:pStyle w:val="Paragraphedeliste"/>
      </w:pPr>
    </w:p>
    <w:p w:rsidR="004758A2" w:rsidRDefault="006970FC" w:rsidP="006970FC">
      <w:pPr>
        <w:pStyle w:val="Paragraphedeliste"/>
        <w:numPr>
          <w:ilvl w:val="0"/>
          <w:numId w:val="30"/>
        </w:numPr>
        <w:spacing w:before="240" w:after="240"/>
        <w:ind w:left="567" w:hanging="567"/>
      </w:pPr>
      <w:r>
        <w:t>Afficher les pilotes qui ont effectué plus de 3 vols</w:t>
      </w:r>
      <w:r>
        <w:t xml:space="preserve"> sur un Airbus</w:t>
      </w:r>
    </w:p>
    <w:p w:rsidR="006970FC" w:rsidRDefault="006970FC" w:rsidP="006970FC">
      <w:pPr>
        <w:pStyle w:val="Paragraphedeliste"/>
      </w:pPr>
    </w:p>
    <w:p w:rsidR="009251DE" w:rsidRDefault="006970FC" w:rsidP="006970FC">
      <w:pPr>
        <w:pStyle w:val="Paragraphedeliste"/>
        <w:numPr>
          <w:ilvl w:val="0"/>
          <w:numId w:val="30"/>
        </w:numPr>
        <w:spacing w:before="240" w:after="240"/>
        <w:ind w:left="567" w:hanging="567"/>
      </w:pPr>
      <w:r>
        <w:t xml:space="preserve">Ecrire une requête qui affiche tous les vols </w:t>
      </w:r>
      <w:r w:rsidR="009251DE">
        <w:t xml:space="preserve">avec en première colonne nommée « Pilote Habite » la valeur ‘D’ si le pilote habite la ville de départ, ‘A’ si le pilote habite la ville d’arrivée et ‘’ sinon. </w:t>
      </w:r>
    </w:p>
    <w:p w:rsidR="009251DE" w:rsidRDefault="009251DE" w:rsidP="009251DE">
      <w:pPr>
        <w:pStyle w:val="Paragraphedeliste"/>
      </w:pPr>
    </w:p>
    <w:p w:rsidR="006970FC" w:rsidRDefault="00CB1480" w:rsidP="006970FC">
      <w:pPr>
        <w:pStyle w:val="Paragraphedeliste"/>
        <w:numPr>
          <w:ilvl w:val="0"/>
          <w:numId w:val="30"/>
        </w:numPr>
        <w:spacing w:before="240" w:after="240"/>
        <w:ind w:left="567" w:hanging="567"/>
      </w:pPr>
      <w:r>
        <w:t>R</w:t>
      </w:r>
      <w:r w:rsidR="006970FC">
        <w:t>etourne</w:t>
      </w:r>
      <w:r>
        <w:t xml:space="preserve">r pour chaque pilote son </w:t>
      </w:r>
      <w:r w:rsidR="00691018">
        <w:t xml:space="preserve">nombre de vols et son </w:t>
      </w:r>
      <w:r>
        <w:t>salaire moyen par vol  (Salaire / nombre de vols)</w:t>
      </w:r>
    </w:p>
    <w:p w:rsidR="00C91349" w:rsidRDefault="00C91349" w:rsidP="00C91349">
      <w:pPr>
        <w:pStyle w:val="Paragraphedeliste"/>
      </w:pPr>
    </w:p>
    <w:p w:rsidR="00C91349" w:rsidRDefault="00C91349" w:rsidP="006970FC">
      <w:pPr>
        <w:pStyle w:val="Paragraphedeliste"/>
        <w:numPr>
          <w:ilvl w:val="0"/>
          <w:numId w:val="30"/>
        </w:numPr>
        <w:spacing w:before="240" w:after="240"/>
        <w:ind w:left="567" w:hanging="567"/>
      </w:pPr>
      <w:r>
        <w:t>Combien d’avions ont une capacité entre 200 et 300</w:t>
      </w:r>
    </w:p>
    <w:p w:rsidR="00C91349" w:rsidRDefault="00C91349" w:rsidP="00C91349">
      <w:pPr>
        <w:pStyle w:val="Paragraphedeliste"/>
      </w:pPr>
    </w:p>
    <w:p w:rsidR="00C91349" w:rsidRDefault="00377342" w:rsidP="006970FC">
      <w:pPr>
        <w:pStyle w:val="Paragraphedeliste"/>
        <w:numPr>
          <w:ilvl w:val="0"/>
          <w:numId w:val="30"/>
        </w:numPr>
        <w:spacing w:before="240" w:after="240"/>
        <w:ind w:left="567" w:hanging="567"/>
      </w:pPr>
      <w:r>
        <w:t>Afficher pour chaque vol le nombre de passagers, le taux de remplissage par rapport à la capacité de l’avion.</w:t>
      </w:r>
    </w:p>
    <w:p w:rsidR="00377342" w:rsidRDefault="00377342" w:rsidP="00377342">
      <w:pPr>
        <w:pStyle w:val="Paragraphedeliste"/>
      </w:pPr>
    </w:p>
    <w:p w:rsidR="00377342" w:rsidRDefault="00377342" w:rsidP="00377342">
      <w:pPr>
        <w:pStyle w:val="Paragraphedeliste"/>
        <w:numPr>
          <w:ilvl w:val="0"/>
          <w:numId w:val="30"/>
        </w:numPr>
        <w:spacing w:before="240" w:after="240"/>
        <w:ind w:left="567" w:hanging="567"/>
      </w:pPr>
      <w:r>
        <w:t xml:space="preserve">Afficher pour chaque </w:t>
      </w:r>
      <w:r>
        <w:t xml:space="preserve">avion </w:t>
      </w:r>
      <w:r>
        <w:t xml:space="preserve">le nombre </w:t>
      </w:r>
      <w:r>
        <w:t xml:space="preserve">total </w:t>
      </w:r>
      <w:r>
        <w:t>de passagers</w:t>
      </w:r>
      <w:r>
        <w:t xml:space="preserve"> qu’il a transporté</w:t>
      </w:r>
    </w:p>
    <w:p w:rsidR="00377342" w:rsidRDefault="00377342" w:rsidP="00377342">
      <w:pPr>
        <w:pStyle w:val="Paragraphedeliste"/>
      </w:pPr>
    </w:p>
    <w:p w:rsidR="00377342" w:rsidRDefault="00377342" w:rsidP="00377342">
      <w:pPr>
        <w:pStyle w:val="Paragraphedeliste"/>
        <w:numPr>
          <w:ilvl w:val="0"/>
          <w:numId w:val="30"/>
        </w:numPr>
        <w:spacing w:before="240" w:after="240"/>
        <w:ind w:left="567" w:hanging="567"/>
      </w:pPr>
      <w:r>
        <w:t>Afficher les vols qui ont transporté des employés du département 30</w:t>
      </w:r>
    </w:p>
    <w:p w:rsidR="00377342" w:rsidRDefault="00377342" w:rsidP="00377342">
      <w:pPr>
        <w:pStyle w:val="Paragraphedeliste"/>
      </w:pPr>
    </w:p>
    <w:p w:rsidR="00377342" w:rsidRDefault="00377342" w:rsidP="00377342">
      <w:pPr>
        <w:pStyle w:val="Paragraphedeliste"/>
        <w:numPr>
          <w:ilvl w:val="0"/>
          <w:numId w:val="30"/>
        </w:numPr>
        <w:spacing w:before="240" w:after="240"/>
        <w:ind w:left="567" w:hanging="567"/>
      </w:pPr>
      <w:r>
        <w:t>Afficher par vol et département le nombre de passagers</w:t>
      </w:r>
    </w:p>
    <w:p w:rsidR="00377342" w:rsidRDefault="00377342" w:rsidP="00377342">
      <w:pPr>
        <w:pStyle w:val="Paragraphedeliste"/>
      </w:pPr>
    </w:p>
    <w:p w:rsidR="00377342" w:rsidRDefault="00377342" w:rsidP="00377342">
      <w:pPr>
        <w:pStyle w:val="Paragraphedeliste"/>
        <w:numPr>
          <w:ilvl w:val="0"/>
          <w:numId w:val="30"/>
        </w:numPr>
        <w:spacing w:before="240" w:after="240"/>
        <w:ind w:left="567" w:hanging="567"/>
      </w:pPr>
      <w:r>
        <w:lastRenderedPageBreak/>
        <w:t>Quel est le salaire moyen des passagers des vols partant de Paris ?</w:t>
      </w:r>
    </w:p>
    <w:p w:rsidR="00377342" w:rsidRDefault="00377342" w:rsidP="00377342">
      <w:pPr>
        <w:pStyle w:val="Paragraphedeliste"/>
      </w:pPr>
    </w:p>
    <w:p w:rsidR="00377342" w:rsidRDefault="00377342" w:rsidP="00377342">
      <w:pPr>
        <w:pStyle w:val="Paragraphedeliste"/>
        <w:numPr>
          <w:ilvl w:val="0"/>
          <w:numId w:val="30"/>
        </w:numPr>
        <w:spacing w:before="240" w:after="240"/>
        <w:ind w:left="567" w:hanging="567"/>
      </w:pPr>
      <w:r>
        <w:t>Quel est le passager le mieux payé qui est parti de Paris ?</w:t>
      </w:r>
    </w:p>
    <w:p w:rsidR="00377342" w:rsidRDefault="00377342" w:rsidP="00377342">
      <w:pPr>
        <w:pStyle w:val="Paragraphedeliste"/>
      </w:pPr>
    </w:p>
    <w:p w:rsidR="00377342" w:rsidRDefault="00377342" w:rsidP="00377342">
      <w:pPr>
        <w:pStyle w:val="Paragraphedeliste"/>
        <w:numPr>
          <w:ilvl w:val="0"/>
          <w:numId w:val="30"/>
        </w:numPr>
        <w:spacing w:before="240" w:after="240"/>
        <w:ind w:left="567" w:hanging="567"/>
      </w:pPr>
      <w:r>
        <w:t>Combien de passager partis paris ont King comme manager ?</w:t>
      </w:r>
    </w:p>
    <w:p w:rsidR="00377342" w:rsidRDefault="00377342" w:rsidP="00377342">
      <w:pPr>
        <w:pStyle w:val="Paragraphedeliste"/>
      </w:pPr>
    </w:p>
    <w:p w:rsidR="00377342" w:rsidRDefault="00377342" w:rsidP="00377342">
      <w:pPr>
        <w:pStyle w:val="Paragraphedeliste"/>
        <w:numPr>
          <w:ilvl w:val="0"/>
          <w:numId w:val="30"/>
        </w:numPr>
        <w:spacing w:before="240" w:after="240"/>
        <w:ind w:left="567" w:hanging="567"/>
      </w:pPr>
      <w:r>
        <w:t>Dans quel vol le nombre de ‘Clerck’ est-il le plus important ?</w:t>
      </w:r>
    </w:p>
    <w:p w:rsidR="00F95529" w:rsidRDefault="00F95529" w:rsidP="00F95529">
      <w:pPr>
        <w:pStyle w:val="Paragraphedeliste"/>
      </w:pPr>
    </w:p>
    <w:p w:rsidR="00F95529" w:rsidRDefault="00F95529" w:rsidP="00377342">
      <w:pPr>
        <w:pStyle w:val="Paragraphedeliste"/>
        <w:numPr>
          <w:ilvl w:val="0"/>
          <w:numId w:val="30"/>
        </w:numPr>
        <w:spacing w:before="240" w:after="240"/>
        <w:ind w:left="567" w:hanging="567"/>
      </w:pPr>
      <w:r>
        <w:t>Quels employés n’ont jamais pris de vols ?</w:t>
      </w:r>
    </w:p>
    <w:p w:rsidR="00875187" w:rsidRDefault="00875187" w:rsidP="00875187">
      <w:pPr>
        <w:pStyle w:val="Paragraphedeliste"/>
      </w:pPr>
    </w:p>
    <w:p w:rsidR="00875187" w:rsidRDefault="00875187" w:rsidP="00875187">
      <w:pPr>
        <w:pStyle w:val="Paragraphedeliste"/>
        <w:numPr>
          <w:ilvl w:val="0"/>
          <w:numId w:val="30"/>
        </w:numPr>
        <w:spacing w:before="240" w:after="240"/>
        <w:ind w:left="567" w:hanging="567"/>
      </w:pPr>
      <w:r>
        <w:t>Combien</w:t>
      </w:r>
      <w:r>
        <w:t xml:space="preserve"> </w:t>
      </w:r>
      <w:r>
        <w:t>d’</w:t>
      </w:r>
      <w:r>
        <w:t>employés n’ont jamais pris de vols ?</w:t>
      </w:r>
    </w:p>
    <w:p w:rsidR="00875187" w:rsidRDefault="00875187" w:rsidP="00875187">
      <w:pPr>
        <w:pStyle w:val="Paragraphedeliste"/>
      </w:pPr>
    </w:p>
    <w:p w:rsidR="00875187" w:rsidRDefault="00875187" w:rsidP="00875187">
      <w:pPr>
        <w:pStyle w:val="Paragraphedeliste"/>
        <w:numPr>
          <w:ilvl w:val="0"/>
          <w:numId w:val="30"/>
        </w:numPr>
        <w:spacing w:before="240" w:after="240"/>
        <w:ind w:left="567" w:hanging="567"/>
      </w:pPr>
      <w:r>
        <w:t>Afficher pour chaque grade, le nombre d’employés, la masse salariale,  le salaire moyen.</w:t>
      </w:r>
    </w:p>
    <w:p w:rsidR="00875187" w:rsidRDefault="00875187" w:rsidP="00875187">
      <w:pPr>
        <w:pStyle w:val="Paragraphedeliste"/>
      </w:pPr>
    </w:p>
    <w:p w:rsidR="00875187" w:rsidRDefault="00875187" w:rsidP="00875187">
      <w:pPr>
        <w:pStyle w:val="Paragraphedeliste"/>
        <w:numPr>
          <w:ilvl w:val="0"/>
          <w:numId w:val="30"/>
        </w:numPr>
        <w:spacing w:before="240" w:after="240"/>
        <w:ind w:left="567" w:hanging="567"/>
      </w:pPr>
      <w:r>
        <w:t xml:space="preserve">Afficher pour chaque </w:t>
      </w:r>
      <w:r>
        <w:t xml:space="preserve">service et </w:t>
      </w:r>
      <w:r>
        <w:t>grade, le nombre d’employés, la masse salariale,  le salaire moyen.</w:t>
      </w:r>
    </w:p>
    <w:p w:rsidR="00875187" w:rsidRDefault="00875187" w:rsidP="00875187">
      <w:pPr>
        <w:pStyle w:val="Paragraphedeliste"/>
      </w:pPr>
    </w:p>
    <w:p w:rsidR="00875187" w:rsidRDefault="00875187" w:rsidP="00875187">
      <w:pPr>
        <w:pStyle w:val="Paragraphedeliste"/>
        <w:numPr>
          <w:ilvl w:val="0"/>
          <w:numId w:val="30"/>
        </w:numPr>
        <w:spacing w:before="240" w:after="240"/>
        <w:ind w:left="567" w:hanging="567"/>
      </w:pPr>
      <w:r>
        <w:t>Afficher pour chaque grade</w:t>
      </w:r>
      <w:r>
        <w:t xml:space="preserve">  et service</w:t>
      </w:r>
      <w:r>
        <w:t>, le nombre d’employés, la masse salariale,  le salaire moyen.</w:t>
      </w:r>
    </w:p>
    <w:p w:rsidR="00875187" w:rsidRDefault="00875187" w:rsidP="00875187">
      <w:pPr>
        <w:pStyle w:val="Paragraphedeliste"/>
      </w:pPr>
    </w:p>
    <w:p w:rsidR="00875187" w:rsidRDefault="00875187" w:rsidP="00875187">
      <w:pPr>
        <w:pStyle w:val="Paragraphedeliste"/>
        <w:numPr>
          <w:ilvl w:val="0"/>
          <w:numId w:val="30"/>
        </w:numPr>
        <w:spacing w:before="240" w:after="240"/>
        <w:ind w:left="567" w:hanging="567"/>
      </w:pPr>
      <w:r>
        <w:t>Quels est l’avion pris le plus de fois par ‘Smith’</w:t>
      </w:r>
    </w:p>
    <w:p w:rsidR="003D744F" w:rsidRDefault="003D744F" w:rsidP="003D744F">
      <w:pPr>
        <w:pStyle w:val="Paragraphedeliste"/>
      </w:pPr>
    </w:p>
    <w:p w:rsidR="003D744F" w:rsidRDefault="003D744F" w:rsidP="00875187">
      <w:pPr>
        <w:pStyle w:val="Paragraphedeliste"/>
        <w:numPr>
          <w:ilvl w:val="0"/>
          <w:numId w:val="30"/>
        </w:numPr>
        <w:spacing w:before="240" w:after="240"/>
        <w:ind w:left="567" w:hanging="567"/>
      </w:pPr>
      <w:r>
        <w:t>Quelle est l’employé qui est allé le plus de fois vers la même ville de destination ?</w:t>
      </w:r>
      <w:bookmarkStart w:id="0" w:name="_GoBack"/>
      <w:bookmarkEnd w:id="0"/>
    </w:p>
    <w:p w:rsidR="00377342" w:rsidRDefault="00377342" w:rsidP="00377342">
      <w:pPr>
        <w:pStyle w:val="Paragraphedeliste"/>
        <w:spacing w:before="240" w:after="240"/>
        <w:ind w:left="567"/>
      </w:pPr>
    </w:p>
    <w:p w:rsidR="00F577C0" w:rsidRDefault="00F577C0" w:rsidP="00F577C0">
      <w:pPr>
        <w:pStyle w:val="Paragraphedeliste"/>
        <w:spacing w:before="240" w:after="240" w:line="480" w:lineRule="auto"/>
        <w:ind w:left="567"/>
      </w:pPr>
    </w:p>
    <w:sectPr w:rsidR="00F577C0" w:rsidSect="00A155B8">
      <w:headerReference w:type="default" r:id="rId8"/>
      <w:footerReference w:type="default" r:id="rId9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0830" w:rsidRDefault="00C70830">
      <w:r>
        <w:separator/>
      </w:r>
    </w:p>
  </w:endnote>
  <w:endnote w:type="continuationSeparator" w:id="0">
    <w:p w:rsidR="00C70830" w:rsidRDefault="00C70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tblpPr w:leftFromText="142" w:rightFromText="142" w:topFromText="142" w:vertAnchor="text" w:tblpXSpec="center" w:tblpY="1"/>
      <w:tblOverlap w:val="never"/>
      <w:tblW w:w="10064" w:type="dxa"/>
      <w:tblBorders>
        <w:top w:val="single" w:sz="4" w:space="0" w:color="F28C0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1720"/>
      <w:gridCol w:w="7352"/>
      <w:gridCol w:w="992"/>
    </w:tblGrid>
    <w:tr w:rsidR="003109B5" w:rsidRPr="009E10F8" w:rsidTr="00A455FD">
      <w:trPr>
        <w:trHeight w:val="283"/>
      </w:trPr>
      <w:tc>
        <w:tcPr>
          <w:tcW w:w="1720" w:type="dxa"/>
          <w:vAlign w:val="bottom"/>
        </w:tcPr>
        <w:p w:rsidR="003109B5" w:rsidRPr="009E10F8" w:rsidRDefault="00FA2070" w:rsidP="005465B6">
          <w:pPr>
            <w:pStyle w:val="Pieddepage"/>
            <w:spacing w:before="60"/>
            <w:jc w:val="left"/>
            <w:rPr>
              <w:color w:val="3D64A9"/>
            </w:rPr>
          </w:pPr>
          <w:r>
            <w:rPr>
              <w:color w:val="3D64A9"/>
            </w:rPr>
            <w:t>13/02/2020</w:t>
          </w:r>
        </w:p>
      </w:tc>
      <w:tc>
        <w:tcPr>
          <w:tcW w:w="7352" w:type="dxa"/>
          <w:vAlign w:val="bottom"/>
        </w:tcPr>
        <w:p w:rsidR="003109B5" w:rsidRPr="006A4352" w:rsidRDefault="003109B5" w:rsidP="005D0B3C">
          <w:pPr>
            <w:pStyle w:val="Pieddepage"/>
            <w:tabs>
              <w:tab w:val="clear" w:pos="4536"/>
              <w:tab w:val="clear" w:pos="9072"/>
            </w:tabs>
            <w:jc w:val="center"/>
            <w:rPr>
              <w:color w:val="3D64A9"/>
            </w:rPr>
          </w:pPr>
        </w:p>
      </w:tc>
      <w:tc>
        <w:tcPr>
          <w:tcW w:w="992" w:type="dxa"/>
          <w:shd w:val="clear" w:color="auto" w:fill="F28C00"/>
          <w:vAlign w:val="center"/>
        </w:tcPr>
        <w:p w:rsidR="003109B5" w:rsidRPr="009E10F8" w:rsidRDefault="003109B5" w:rsidP="006C5C92">
          <w:pPr>
            <w:pStyle w:val="Pieddepage"/>
            <w:ind w:left="34" w:hanging="34"/>
            <w:jc w:val="center"/>
            <w:rPr>
              <w:color w:val="3D64A9"/>
            </w:rPr>
          </w:pPr>
          <w:r w:rsidRPr="002E44E8">
            <w:rPr>
              <w:color w:val="FFFFFF" w:themeColor="background1"/>
            </w:rPr>
            <w:fldChar w:fldCharType="begin"/>
          </w:r>
          <w:r w:rsidRPr="002E44E8">
            <w:rPr>
              <w:color w:val="FFFFFF" w:themeColor="background1"/>
            </w:rPr>
            <w:instrText xml:space="preserve"> PAGE </w:instrText>
          </w:r>
          <w:r w:rsidRPr="002E44E8">
            <w:rPr>
              <w:color w:val="FFFFFF" w:themeColor="background1"/>
            </w:rPr>
            <w:fldChar w:fldCharType="separate"/>
          </w:r>
          <w:r w:rsidR="003D744F">
            <w:rPr>
              <w:noProof/>
              <w:color w:val="FFFFFF" w:themeColor="background1"/>
            </w:rPr>
            <w:t>3</w:t>
          </w:r>
          <w:r w:rsidRPr="002E44E8">
            <w:rPr>
              <w:color w:val="FFFFFF" w:themeColor="background1"/>
            </w:rPr>
            <w:fldChar w:fldCharType="end"/>
          </w:r>
          <w:r w:rsidRPr="002E44E8">
            <w:rPr>
              <w:color w:val="FFFFFF" w:themeColor="background1"/>
            </w:rPr>
            <w:t xml:space="preserve"> </w:t>
          </w:r>
          <w:r>
            <w:rPr>
              <w:color w:val="FFFFFF" w:themeColor="background1"/>
            </w:rPr>
            <w:t xml:space="preserve">| </w:t>
          </w:r>
          <w:r w:rsidRPr="002E44E8">
            <w:rPr>
              <w:color w:val="FFFFFF" w:themeColor="background1"/>
            </w:rPr>
            <w:fldChar w:fldCharType="begin"/>
          </w:r>
          <w:r w:rsidRPr="002E44E8">
            <w:rPr>
              <w:color w:val="FFFFFF" w:themeColor="background1"/>
            </w:rPr>
            <w:instrText xml:space="preserve"> NUMPAGES </w:instrText>
          </w:r>
          <w:r w:rsidRPr="002E44E8">
            <w:rPr>
              <w:color w:val="FFFFFF" w:themeColor="background1"/>
            </w:rPr>
            <w:fldChar w:fldCharType="separate"/>
          </w:r>
          <w:r w:rsidR="003D744F">
            <w:rPr>
              <w:noProof/>
              <w:color w:val="FFFFFF" w:themeColor="background1"/>
            </w:rPr>
            <w:t>3</w:t>
          </w:r>
          <w:r w:rsidRPr="002E44E8">
            <w:rPr>
              <w:color w:val="FFFFFF" w:themeColor="background1"/>
            </w:rPr>
            <w:fldChar w:fldCharType="end"/>
          </w:r>
        </w:p>
      </w:tc>
    </w:tr>
  </w:tbl>
  <w:p w:rsidR="003109B5" w:rsidRDefault="003109B5" w:rsidP="007678B7">
    <w:pPr>
      <w:pStyle w:val="Pieddepage"/>
      <w:tabs>
        <w:tab w:val="clear" w:pos="4536"/>
        <w:tab w:val="clear" w:pos="9072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0830" w:rsidRDefault="00C70830">
      <w:r>
        <w:separator/>
      </w:r>
    </w:p>
  </w:footnote>
  <w:footnote w:type="continuationSeparator" w:id="0">
    <w:p w:rsidR="00C70830" w:rsidRDefault="00C708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tblW w:w="9923" w:type="dxa"/>
      <w:tblInd w:w="-142" w:type="dxa"/>
      <w:tblBorders>
        <w:top w:val="none" w:sz="0" w:space="0" w:color="auto"/>
        <w:left w:val="none" w:sz="0" w:space="0" w:color="auto"/>
        <w:bottom w:val="single" w:sz="4" w:space="0" w:color="F28C00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1702"/>
      <w:gridCol w:w="8221"/>
    </w:tblGrid>
    <w:tr w:rsidR="003109B5" w:rsidRPr="005714F6" w:rsidTr="005D0B3C">
      <w:trPr>
        <w:trHeight w:val="713"/>
      </w:trPr>
      <w:tc>
        <w:tcPr>
          <w:tcW w:w="1702" w:type="dxa"/>
          <w:vAlign w:val="center"/>
        </w:tcPr>
        <w:p w:rsidR="003109B5" w:rsidRDefault="003109B5" w:rsidP="005D0B3C">
          <w:pPr>
            <w:pStyle w:val="En-tte"/>
            <w:tabs>
              <w:tab w:val="clear" w:pos="9072"/>
            </w:tabs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-2540</wp:posOffset>
                </wp:positionH>
                <wp:positionV relativeFrom="paragraph">
                  <wp:posOffset>0</wp:posOffset>
                </wp:positionV>
                <wp:extent cx="565785" cy="332740"/>
                <wp:effectExtent l="0" t="0" r="5715" b="0"/>
                <wp:wrapSquare wrapText="bothSides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PantVect_2ISA_sans_tex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785" cy="332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221" w:type="dxa"/>
          <w:vAlign w:val="center"/>
        </w:tcPr>
        <w:p w:rsidR="003109B5" w:rsidRPr="009E10F8" w:rsidRDefault="003109B5" w:rsidP="005D0B3C">
          <w:pPr>
            <w:pStyle w:val="En-tte"/>
            <w:tabs>
              <w:tab w:val="clear" w:pos="4536"/>
              <w:tab w:val="clear" w:pos="9072"/>
            </w:tabs>
            <w:jc w:val="right"/>
            <w:rPr>
              <w:color w:val="3D64A9"/>
            </w:rPr>
          </w:pPr>
          <w:r w:rsidRPr="00F17EBF">
            <w:rPr>
              <w:color w:val="3D64A9"/>
              <w:szCs w:val="24"/>
            </w:rPr>
            <w:t>[</w:t>
          </w:r>
          <w:r w:rsidRPr="00F17EBF">
            <w:rPr>
              <w:color w:val="3D64A9"/>
              <w:szCs w:val="24"/>
            </w:rPr>
            <w:fldChar w:fldCharType="begin"/>
          </w:r>
          <w:r w:rsidRPr="00F17EBF">
            <w:rPr>
              <w:color w:val="3D64A9"/>
              <w:szCs w:val="24"/>
            </w:rPr>
            <w:instrText xml:space="preserve"> FILENAME </w:instrText>
          </w:r>
          <w:r w:rsidRPr="00F17EBF">
            <w:rPr>
              <w:color w:val="3D64A9"/>
              <w:szCs w:val="24"/>
            </w:rPr>
            <w:fldChar w:fldCharType="separate"/>
          </w:r>
          <w:r w:rsidR="004E0DF5">
            <w:rPr>
              <w:noProof/>
              <w:color w:val="3D64A9"/>
              <w:szCs w:val="24"/>
            </w:rPr>
            <w:t>AVIATION_Exercices.docx</w:t>
          </w:r>
          <w:r w:rsidRPr="00F17EBF">
            <w:rPr>
              <w:color w:val="3D64A9"/>
              <w:szCs w:val="24"/>
            </w:rPr>
            <w:fldChar w:fldCharType="end"/>
          </w:r>
          <w:r>
            <w:rPr>
              <w:color w:val="3D64A9"/>
            </w:rPr>
            <w:t>]</w:t>
          </w:r>
        </w:p>
      </w:tc>
    </w:tr>
  </w:tbl>
  <w:p w:rsidR="003109B5" w:rsidRDefault="003109B5" w:rsidP="00FA2070">
    <w:pPr>
      <w:pStyle w:val="En-tte"/>
      <w:tabs>
        <w:tab w:val="clear" w:pos="9072"/>
        <w:tab w:val="right" w:pos="9638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91F6E"/>
    <w:multiLevelType w:val="hybridMultilevel"/>
    <w:tmpl w:val="F8E276EE"/>
    <w:lvl w:ilvl="0" w:tplc="E2CE8EA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475C3"/>
    <w:multiLevelType w:val="hybridMultilevel"/>
    <w:tmpl w:val="155485C6"/>
    <w:lvl w:ilvl="0" w:tplc="242860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B6300"/>
    <w:multiLevelType w:val="hybridMultilevel"/>
    <w:tmpl w:val="876CA630"/>
    <w:lvl w:ilvl="0" w:tplc="3CCCC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28C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16A48"/>
    <w:multiLevelType w:val="hybridMultilevel"/>
    <w:tmpl w:val="39D04F1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F71767"/>
    <w:multiLevelType w:val="hybridMultilevel"/>
    <w:tmpl w:val="EE1ADB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7B33BA"/>
    <w:multiLevelType w:val="hybridMultilevel"/>
    <w:tmpl w:val="31DAF44E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8B712A"/>
    <w:multiLevelType w:val="hybridMultilevel"/>
    <w:tmpl w:val="6C1604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6F6260"/>
    <w:multiLevelType w:val="hybridMultilevel"/>
    <w:tmpl w:val="A0C411E6"/>
    <w:lvl w:ilvl="0" w:tplc="7AA8DC3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0F">
      <w:start w:val="1"/>
      <w:numFmt w:val="decimal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0E1ECD"/>
    <w:multiLevelType w:val="hybridMultilevel"/>
    <w:tmpl w:val="9DD8D91E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D333C9"/>
    <w:multiLevelType w:val="hybridMultilevel"/>
    <w:tmpl w:val="DCC05000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3C012B"/>
    <w:multiLevelType w:val="hybridMultilevel"/>
    <w:tmpl w:val="08B8D78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8C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F42DE0"/>
    <w:multiLevelType w:val="hybridMultilevel"/>
    <w:tmpl w:val="A71A192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6E1BB0"/>
    <w:multiLevelType w:val="multilevel"/>
    <w:tmpl w:val="040C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3EB13FBF"/>
    <w:multiLevelType w:val="hybridMultilevel"/>
    <w:tmpl w:val="7E9C9FC4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0A1270"/>
    <w:multiLevelType w:val="hybridMultilevel"/>
    <w:tmpl w:val="4F7E1288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BC5593"/>
    <w:multiLevelType w:val="hybridMultilevel"/>
    <w:tmpl w:val="5094C700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5F5074"/>
    <w:multiLevelType w:val="hybridMultilevel"/>
    <w:tmpl w:val="5B6009CE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BE1B21"/>
    <w:multiLevelType w:val="multilevel"/>
    <w:tmpl w:val="16AE71C8"/>
    <w:lvl w:ilvl="0">
      <w:start w:val="1"/>
      <w:numFmt w:val="decimal"/>
      <w:pStyle w:val="Titre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tabs>
          <w:tab w:val="num" w:pos="2989"/>
        </w:tabs>
        <w:ind w:left="2773" w:hanging="504"/>
      </w:pPr>
    </w:lvl>
    <w:lvl w:ilvl="3">
      <w:start w:val="1"/>
      <w:numFmt w:val="decimal"/>
      <w:pStyle w:val="Titre4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8" w15:restartNumberingAfterBreak="0">
    <w:nsid w:val="51DA52F9"/>
    <w:multiLevelType w:val="hybridMultilevel"/>
    <w:tmpl w:val="D56C214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8C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C77524"/>
    <w:multiLevelType w:val="hybridMultilevel"/>
    <w:tmpl w:val="3EB8A0FA"/>
    <w:lvl w:ilvl="0" w:tplc="42E2674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061AB9"/>
    <w:multiLevelType w:val="hybridMultilevel"/>
    <w:tmpl w:val="A920D034"/>
    <w:lvl w:ilvl="0" w:tplc="3CCCC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28C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3352C7"/>
    <w:multiLevelType w:val="hybridMultilevel"/>
    <w:tmpl w:val="0686A122"/>
    <w:lvl w:ilvl="0" w:tplc="80CEF48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371082"/>
    <w:multiLevelType w:val="hybridMultilevel"/>
    <w:tmpl w:val="EF1A5D90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3E4520"/>
    <w:multiLevelType w:val="hybridMultilevel"/>
    <w:tmpl w:val="18E4647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83271F"/>
    <w:multiLevelType w:val="hybridMultilevel"/>
    <w:tmpl w:val="F32450DA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0A6974"/>
    <w:multiLevelType w:val="hybridMultilevel"/>
    <w:tmpl w:val="8654CB7A"/>
    <w:lvl w:ilvl="0" w:tplc="1076D58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D367AF4"/>
    <w:multiLevelType w:val="hybridMultilevel"/>
    <w:tmpl w:val="15B4029C"/>
    <w:lvl w:ilvl="0" w:tplc="E4449F8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2"/>
  </w:num>
  <w:num w:numId="3">
    <w:abstractNumId w:val="20"/>
  </w:num>
  <w:num w:numId="4">
    <w:abstractNumId w:val="2"/>
  </w:num>
  <w:num w:numId="5">
    <w:abstractNumId w:val="18"/>
  </w:num>
  <w:num w:numId="6">
    <w:abstractNumId w:val="10"/>
  </w:num>
  <w:num w:numId="7">
    <w:abstractNumId w:val="26"/>
  </w:num>
  <w:num w:numId="8">
    <w:abstractNumId w:val="15"/>
  </w:num>
  <w:num w:numId="9">
    <w:abstractNumId w:val="9"/>
  </w:num>
  <w:num w:numId="10">
    <w:abstractNumId w:val="3"/>
  </w:num>
  <w:num w:numId="11">
    <w:abstractNumId w:val="25"/>
  </w:num>
  <w:num w:numId="1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9"/>
  </w:num>
  <w:num w:numId="1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3"/>
  </w:num>
  <w:num w:numId="18">
    <w:abstractNumId w:val="6"/>
  </w:num>
  <w:num w:numId="19">
    <w:abstractNumId w:val="22"/>
  </w:num>
  <w:num w:numId="20">
    <w:abstractNumId w:val="16"/>
  </w:num>
  <w:num w:numId="21">
    <w:abstractNumId w:val="24"/>
  </w:num>
  <w:num w:numId="22">
    <w:abstractNumId w:val="5"/>
  </w:num>
  <w:num w:numId="23">
    <w:abstractNumId w:val="0"/>
  </w:num>
  <w:num w:numId="24">
    <w:abstractNumId w:val="1"/>
  </w:num>
  <w:num w:numId="25">
    <w:abstractNumId w:val="14"/>
  </w:num>
  <w:num w:numId="26">
    <w:abstractNumId w:val="4"/>
  </w:num>
  <w:num w:numId="27">
    <w:abstractNumId w:val="8"/>
  </w:num>
  <w:num w:numId="28">
    <w:abstractNumId w:val="21"/>
  </w:num>
  <w:num w:numId="29">
    <w:abstractNumId w:val="13"/>
  </w:num>
  <w:num w:numId="30">
    <w:abstractNumId w:val="11"/>
  </w:num>
  <w:num w:numId="31">
    <w:abstractNumId w:val="1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F05"/>
    <w:rsid w:val="00010152"/>
    <w:rsid w:val="000128BF"/>
    <w:rsid w:val="00025FED"/>
    <w:rsid w:val="000605BD"/>
    <w:rsid w:val="00060BCD"/>
    <w:rsid w:val="00061258"/>
    <w:rsid w:val="000616A0"/>
    <w:rsid w:val="00073EA1"/>
    <w:rsid w:val="000A2F34"/>
    <w:rsid w:val="000B3C20"/>
    <w:rsid w:val="000E401A"/>
    <w:rsid w:val="00101A6D"/>
    <w:rsid w:val="00112CD8"/>
    <w:rsid w:val="001141E4"/>
    <w:rsid w:val="00122500"/>
    <w:rsid w:val="00124F72"/>
    <w:rsid w:val="001672BD"/>
    <w:rsid w:val="00197E9E"/>
    <w:rsid w:val="001A2C40"/>
    <w:rsid w:val="001B758C"/>
    <w:rsid w:val="001C42E0"/>
    <w:rsid w:val="001D25C2"/>
    <w:rsid w:val="001D79AD"/>
    <w:rsid w:val="001E2FB8"/>
    <w:rsid w:val="001E68B6"/>
    <w:rsid w:val="001E7D0A"/>
    <w:rsid w:val="001F4C91"/>
    <w:rsid w:val="00200D5A"/>
    <w:rsid w:val="00203063"/>
    <w:rsid w:val="00224C45"/>
    <w:rsid w:val="00225002"/>
    <w:rsid w:val="0023424F"/>
    <w:rsid w:val="00244BED"/>
    <w:rsid w:val="00294731"/>
    <w:rsid w:val="002B5D17"/>
    <w:rsid w:val="002B706A"/>
    <w:rsid w:val="002C01F1"/>
    <w:rsid w:val="002E44E8"/>
    <w:rsid w:val="002E6C65"/>
    <w:rsid w:val="002F11DF"/>
    <w:rsid w:val="002F6CE1"/>
    <w:rsid w:val="003109B5"/>
    <w:rsid w:val="003238DF"/>
    <w:rsid w:val="00325D57"/>
    <w:rsid w:val="00346C0F"/>
    <w:rsid w:val="003473DF"/>
    <w:rsid w:val="003540A9"/>
    <w:rsid w:val="00377342"/>
    <w:rsid w:val="00391EDF"/>
    <w:rsid w:val="003A311A"/>
    <w:rsid w:val="003A66C7"/>
    <w:rsid w:val="003B476F"/>
    <w:rsid w:val="003B6DC7"/>
    <w:rsid w:val="003C540A"/>
    <w:rsid w:val="003C5C62"/>
    <w:rsid w:val="003D16A1"/>
    <w:rsid w:val="003D744F"/>
    <w:rsid w:val="003E0BBD"/>
    <w:rsid w:val="003F4398"/>
    <w:rsid w:val="003F4A6B"/>
    <w:rsid w:val="00434EC5"/>
    <w:rsid w:val="00436305"/>
    <w:rsid w:val="00443A90"/>
    <w:rsid w:val="00446194"/>
    <w:rsid w:val="0046775F"/>
    <w:rsid w:val="00471C0F"/>
    <w:rsid w:val="004758A2"/>
    <w:rsid w:val="00483D8C"/>
    <w:rsid w:val="004961AA"/>
    <w:rsid w:val="004B6B42"/>
    <w:rsid w:val="004C44AB"/>
    <w:rsid w:val="004C5436"/>
    <w:rsid w:val="004D687D"/>
    <w:rsid w:val="004D6C6E"/>
    <w:rsid w:val="004E0DF5"/>
    <w:rsid w:val="004F0B75"/>
    <w:rsid w:val="004F629A"/>
    <w:rsid w:val="005123B4"/>
    <w:rsid w:val="005465B6"/>
    <w:rsid w:val="005714F6"/>
    <w:rsid w:val="0057256F"/>
    <w:rsid w:val="00587BD5"/>
    <w:rsid w:val="00597208"/>
    <w:rsid w:val="005A16B0"/>
    <w:rsid w:val="005A6EA7"/>
    <w:rsid w:val="005B0C55"/>
    <w:rsid w:val="005B55D0"/>
    <w:rsid w:val="005C2D24"/>
    <w:rsid w:val="005D08DC"/>
    <w:rsid w:val="005D0B3C"/>
    <w:rsid w:val="005D40F4"/>
    <w:rsid w:val="005E0F99"/>
    <w:rsid w:val="0061030F"/>
    <w:rsid w:val="0062239A"/>
    <w:rsid w:val="006266BA"/>
    <w:rsid w:val="00637FA9"/>
    <w:rsid w:val="006473BC"/>
    <w:rsid w:val="006737EB"/>
    <w:rsid w:val="00691018"/>
    <w:rsid w:val="006970FC"/>
    <w:rsid w:val="006A29C6"/>
    <w:rsid w:val="006A4352"/>
    <w:rsid w:val="006A4D93"/>
    <w:rsid w:val="006A51C9"/>
    <w:rsid w:val="006A7F7C"/>
    <w:rsid w:val="006C5C92"/>
    <w:rsid w:val="006E12F3"/>
    <w:rsid w:val="006F047B"/>
    <w:rsid w:val="00706366"/>
    <w:rsid w:val="00731144"/>
    <w:rsid w:val="007442FC"/>
    <w:rsid w:val="0076175E"/>
    <w:rsid w:val="007678B7"/>
    <w:rsid w:val="007718B5"/>
    <w:rsid w:val="007720D5"/>
    <w:rsid w:val="007736E1"/>
    <w:rsid w:val="00776A62"/>
    <w:rsid w:val="007962E5"/>
    <w:rsid w:val="007A0E72"/>
    <w:rsid w:val="007D4D38"/>
    <w:rsid w:val="0080170C"/>
    <w:rsid w:val="00814E66"/>
    <w:rsid w:val="008208DC"/>
    <w:rsid w:val="00823C39"/>
    <w:rsid w:val="00850776"/>
    <w:rsid w:val="0086068C"/>
    <w:rsid w:val="00870105"/>
    <w:rsid w:val="00875187"/>
    <w:rsid w:val="00885BAF"/>
    <w:rsid w:val="008A5022"/>
    <w:rsid w:val="008E5FBC"/>
    <w:rsid w:val="008F52F8"/>
    <w:rsid w:val="00917574"/>
    <w:rsid w:val="009251DE"/>
    <w:rsid w:val="00933914"/>
    <w:rsid w:val="00944C98"/>
    <w:rsid w:val="00957763"/>
    <w:rsid w:val="00964724"/>
    <w:rsid w:val="009648AE"/>
    <w:rsid w:val="009839DE"/>
    <w:rsid w:val="009A1E46"/>
    <w:rsid w:val="009A3B63"/>
    <w:rsid w:val="009C3B5D"/>
    <w:rsid w:val="009D32F1"/>
    <w:rsid w:val="009E10F8"/>
    <w:rsid w:val="00A00D68"/>
    <w:rsid w:val="00A0138B"/>
    <w:rsid w:val="00A1165B"/>
    <w:rsid w:val="00A155B8"/>
    <w:rsid w:val="00A33703"/>
    <w:rsid w:val="00A455FD"/>
    <w:rsid w:val="00A5770A"/>
    <w:rsid w:val="00A67446"/>
    <w:rsid w:val="00AA749C"/>
    <w:rsid w:val="00AC4B84"/>
    <w:rsid w:val="00B0337A"/>
    <w:rsid w:val="00B13EE2"/>
    <w:rsid w:val="00B353D7"/>
    <w:rsid w:val="00B6521C"/>
    <w:rsid w:val="00B73FE9"/>
    <w:rsid w:val="00BD070A"/>
    <w:rsid w:val="00BD08A9"/>
    <w:rsid w:val="00BD374E"/>
    <w:rsid w:val="00BD61D8"/>
    <w:rsid w:val="00C036FF"/>
    <w:rsid w:val="00C117B0"/>
    <w:rsid w:val="00C4153A"/>
    <w:rsid w:val="00C62CD9"/>
    <w:rsid w:val="00C70830"/>
    <w:rsid w:val="00C7442F"/>
    <w:rsid w:val="00C839E3"/>
    <w:rsid w:val="00C91349"/>
    <w:rsid w:val="00C91814"/>
    <w:rsid w:val="00CB1480"/>
    <w:rsid w:val="00CB4A4B"/>
    <w:rsid w:val="00CB6DD1"/>
    <w:rsid w:val="00CC4C49"/>
    <w:rsid w:val="00CD0D7D"/>
    <w:rsid w:val="00CD2390"/>
    <w:rsid w:val="00D14015"/>
    <w:rsid w:val="00D1648B"/>
    <w:rsid w:val="00D35444"/>
    <w:rsid w:val="00D51686"/>
    <w:rsid w:val="00D61608"/>
    <w:rsid w:val="00D64DCC"/>
    <w:rsid w:val="00D77909"/>
    <w:rsid w:val="00DA6844"/>
    <w:rsid w:val="00DA75AA"/>
    <w:rsid w:val="00DB60B8"/>
    <w:rsid w:val="00DC3B00"/>
    <w:rsid w:val="00DD48AD"/>
    <w:rsid w:val="00DE42DC"/>
    <w:rsid w:val="00DE6903"/>
    <w:rsid w:val="00E03DAB"/>
    <w:rsid w:val="00E21C36"/>
    <w:rsid w:val="00E24A31"/>
    <w:rsid w:val="00E34F05"/>
    <w:rsid w:val="00E35D5C"/>
    <w:rsid w:val="00E40FCE"/>
    <w:rsid w:val="00E4296F"/>
    <w:rsid w:val="00E5382B"/>
    <w:rsid w:val="00E54034"/>
    <w:rsid w:val="00E77D67"/>
    <w:rsid w:val="00E81A3F"/>
    <w:rsid w:val="00EB243B"/>
    <w:rsid w:val="00EB7F7F"/>
    <w:rsid w:val="00ED0F21"/>
    <w:rsid w:val="00ED31D9"/>
    <w:rsid w:val="00ED36B8"/>
    <w:rsid w:val="00EE5504"/>
    <w:rsid w:val="00EF1154"/>
    <w:rsid w:val="00EF5CD4"/>
    <w:rsid w:val="00F07605"/>
    <w:rsid w:val="00F14F55"/>
    <w:rsid w:val="00F17EBF"/>
    <w:rsid w:val="00F216AD"/>
    <w:rsid w:val="00F22FBE"/>
    <w:rsid w:val="00F327A6"/>
    <w:rsid w:val="00F337D8"/>
    <w:rsid w:val="00F34E0B"/>
    <w:rsid w:val="00F35E1C"/>
    <w:rsid w:val="00F41BF7"/>
    <w:rsid w:val="00F453AF"/>
    <w:rsid w:val="00F577C0"/>
    <w:rsid w:val="00F61AA6"/>
    <w:rsid w:val="00F6734A"/>
    <w:rsid w:val="00F729E1"/>
    <w:rsid w:val="00F95529"/>
    <w:rsid w:val="00FA2070"/>
    <w:rsid w:val="00FA30D6"/>
    <w:rsid w:val="00FA4805"/>
    <w:rsid w:val="00FA6124"/>
    <w:rsid w:val="00FA6F4C"/>
    <w:rsid w:val="00FD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A9E5C400-B43C-4BAA-9BBE-C3CA64FBD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60B8"/>
    <w:pPr>
      <w:jc w:val="both"/>
    </w:pPr>
    <w:rPr>
      <w:sz w:val="24"/>
    </w:rPr>
  </w:style>
  <w:style w:type="paragraph" w:styleId="Titre1">
    <w:name w:val="heading 1"/>
    <w:basedOn w:val="Normal"/>
    <w:next w:val="Corpsdetexte"/>
    <w:link w:val="Titre1Car"/>
    <w:uiPriority w:val="9"/>
    <w:qFormat/>
    <w:rsid w:val="00DC3B00"/>
    <w:pPr>
      <w:keepNext/>
      <w:numPr>
        <w:numId w:val="1"/>
      </w:numPr>
      <w:overflowPunct w:val="0"/>
      <w:autoSpaceDE w:val="0"/>
      <w:autoSpaceDN w:val="0"/>
      <w:adjustRightInd w:val="0"/>
      <w:spacing w:before="240" w:after="120"/>
      <w:ind w:left="357" w:hanging="357"/>
      <w:outlineLvl w:val="0"/>
    </w:pPr>
    <w:rPr>
      <w:rFonts w:ascii="Arial" w:hAnsi="Arial"/>
      <w:b/>
      <w:bCs/>
      <w:caps/>
      <w:color w:val="3D64A9"/>
      <w:kern w:val="28"/>
      <w:sz w:val="28"/>
    </w:rPr>
  </w:style>
  <w:style w:type="paragraph" w:styleId="Titre2">
    <w:name w:val="heading 2"/>
    <w:basedOn w:val="Normal"/>
    <w:next w:val="Normal"/>
    <w:qFormat/>
    <w:rsid w:val="00D51686"/>
    <w:pPr>
      <w:keepNext/>
      <w:numPr>
        <w:ilvl w:val="1"/>
        <w:numId w:val="1"/>
      </w:numPr>
      <w:spacing w:before="240" w:after="120"/>
      <w:ind w:left="788" w:hanging="431"/>
      <w:outlineLvl w:val="1"/>
    </w:pPr>
    <w:rPr>
      <w:rFonts w:ascii="Arial" w:hAnsi="Arial" w:cs="Arial"/>
      <w:b/>
      <w:bCs/>
      <w:iCs/>
      <w:color w:val="5B9BD5" w:themeColor="accent1"/>
      <w:sz w:val="28"/>
      <w:szCs w:val="28"/>
    </w:rPr>
  </w:style>
  <w:style w:type="paragraph" w:styleId="Titre3">
    <w:name w:val="heading 3"/>
    <w:basedOn w:val="Normal"/>
    <w:next w:val="Normal"/>
    <w:qFormat/>
    <w:rsid w:val="003F4398"/>
    <w:pPr>
      <w:keepNext/>
      <w:numPr>
        <w:ilvl w:val="2"/>
        <w:numId w:val="1"/>
      </w:numPr>
      <w:tabs>
        <w:tab w:val="clear" w:pos="2989"/>
        <w:tab w:val="num" w:pos="1440"/>
      </w:tabs>
      <w:spacing w:before="240" w:after="120"/>
      <w:ind w:left="1225" w:hanging="505"/>
      <w:outlineLvl w:val="2"/>
    </w:pPr>
    <w:rPr>
      <w:rFonts w:ascii="Arial" w:hAnsi="Arial" w:cs="Arial"/>
      <w:b/>
      <w:bCs/>
      <w:i/>
      <w:color w:val="4066AA"/>
      <w:szCs w:val="26"/>
    </w:rPr>
  </w:style>
  <w:style w:type="paragraph" w:styleId="Titre4">
    <w:name w:val="heading 4"/>
    <w:basedOn w:val="Normal"/>
    <w:next w:val="Normal"/>
    <w:qFormat/>
    <w:rsid w:val="0080170C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semiHidden/>
    <w:rsid w:val="00D1648B"/>
    <w:pPr>
      <w:spacing w:after="120"/>
    </w:pPr>
  </w:style>
  <w:style w:type="paragraph" w:styleId="En-tte">
    <w:name w:val="header"/>
    <w:basedOn w:val="Normal"/>
    <w:semiHidden/>
    <w:rsid w:val="003D16A1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rsid w:val="003D16A1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semiHidden/>
    <w:rsid w:val="003D16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reDoc">
    <w:name w:val="TitreDoc"/>
    <w:basedOn w:val="Normal"/>
    <w:rsid w:val="0080170C"/>
    <w:pPr>
      <w:shd w:val="clear" w:color="auto" w:fill="F29400"/>
      <w:ind w:left="2268" w:right="2268"/>
      <w:jc w:val="center"/>
    </w:pPr>
    <w:rPr>
      <w:rFonts w:ascii="Arial" w:hAnsi="Arial"/>
      <w:b/>
      <w:bCs/>
      <w:color w:val="FFFFFF"/>
      <w:sz w:val="40"/>
    </w:rPr>
  </w:style>
  <w:style w:type="paragraph" w:customStyle="1" w:styleId="CodeSource">
    <w:name w:val="CodeSource"/>
    <w:basedOn w:val="Normal"/>
    <w:rsid w:val="000605B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567"/>
    </w:pPr>
    <w:rPr>
      <w:rFonts w:ascii="Courier New" w:hAnsi="Courier New"/>
      <w:sz w:val="20"/>
    </w:rPr>
  </w:style>
  <w:style w:type="paragraph" w:styleId="TM1">
    <w:name w:val="toc 1"/>
    <w:basedOn w:val="Normal"/>
    <w:next w:val="Normal"/>
    <w:autoRedefine/>
    <w:uiPriority w:val="39"/>
    <w:rsid w:val="00294731"/>
    <w:pPr>
      <w:spacing w:before="120" w:after="120"/>
    </w:pPr>
    <w:rPr>
      <w:rFonts w:asciiTheme="minorHAnsi" w:hAnsiTheme="minorHAnsi" w:cstheme="minorHAnsi"/>
      <w:b/>
      <w:bCs/>
      <w:caps/>
      <w:sz w:val="20"/>
    </w:rPr>
  </w:style>
  <w:style w:type="paragraph" w:customStyle="1" w:styleId="Index">
    <w:name w:val="Index"/>
    <w:basedOn w:val="Normal"/>
    <w:rsid w:val="004F629A"/>
    <w:pPr>
      <w:suppressLineNumbers/>
      <w:tabs>
        <w:tab w:val="left" w:pos="8364"/>
      </w:tabs>
      <w:suppressAutoHyphens/>
      <w:ind w:right="-2"/>
    </w:pPr>
    <w:rPr>
      <w:rFonts w:cs="Tahoma"/>
      <w:szCs w:val="24"/>
      <w:lang w:eastAsia="ar-SA"/>
    </w:rPr>
  </w:style>
  <w:style w:type="paragraph" w:styleId="TM2">
    <w:name w:val="toc 2"/>
    <w:basedOn w:val="Normal"/>
    <w:next w:val="Normal"/>
    <w:autoRedefine/>
    <w:uiPriority w:val="39"/>
    <w:rsid w:val="00DE42DC"/>
    <w:pPr>
      <w:ind w:left="240"/>
    </w:pPr>
    <w:rPr>
      <w:rFonts w:asciiTheme="minorHAnsi" w:hAnsiTheme="minorHAnsi" w:cstheme="minorHAnsi"/>
      <w:smallCaps/>
      <w:sz w:val="20"/>
    </w:rPr>
  </w:style>
  <w:style w:type="paragraph" w:styleId="TM3">
    <w:name w:val="toc 3"/>
    <w:basedOn w:val="Normal"/>
    <w:next w:val="Normal"/>
    <w:autoRedefine/>
    <w:uiPriority w:val="39"/>
    <w:rsid w:val="00DE42DC"/>
    <w:pPr>
      <w:ind w:left="480"/>
    </w:pPr>
    <w:rPr>
      <w:rFonts w:asciiTheme="minorHAnsi" w:hAnsiTheme="minorHAnsi" w:cstheme="minorHAnsi"/>
      <w:i/>
      <w:iCs/>
      <w:sz w:val="20"/>
    </w:rPr>
  </w:style>
  <w:style w:type="paragraph" w:styleId="TM4">
    <w:name w:val="toc 4"/>
    <w:basedOn w:val="Normal"/>
    <w:next w:val="Normal"/>
    <w:autoRedefine/>
    <w:rsid w:val="00DE42DC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rsid w:val="00DE42DC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rsid w:val="00DE42DC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rsid w:val="00DE42DC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rsid w:val="00DE42DC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rsid w:val="00DE42DC"/>
    <w:pPr>
      <w:ind w:left="192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DE42DC"/>
    <w:rPr>
      <w:color w:val="0563C1" w:themeColor="hyperlink"/>
      <w:u w:val="single"/>
    </w:rPr>
  </w:style>
  <w:style w:type="paragraph" w:customStyle="1" w:styleId="code">
    <w:name w:val="code"/>
    <w:basedOn w:val="Normal"/>
    <w:next w:val="Normal"/>
    <w:qFormat/>
    <w:rsid w:val="00A00D68"/>
    <w:pPr>
      <w:pBdr>
        <w:left w:val="single" w:sz="24" w:space="4" w:color="F29400"/>
      </w:pBdr>
      <w:shd w:val="clear" w:color="auto" w:fill="F2F2F2" w:themeFill="background1" w:themeFillShade="F2"/>
      <w:spacing w:before="120" w:after="120"/>
      <w:contextualSpacing/>
    </w:pPr>
    <w:rPr>
      <w:rFonts w:ascii="Consolas" w:hAnsi="Consolas"/>
      <w:sz w:val="19"/>
    </w:rPr>
  </w:style>
  <w:style w:type="character" w:customStyle="1" w:styleId="Titre1Car">
    <w:name w:val="Titre 1 Car"/>
    <w:basedOn w:val="Policepardfaut"/>
    <w:link w:val="Titre1"/>
    <w:uiPriority w:val="9"/>
    <w:rsid w:val="00DC3B00"/>
    <w:rPr>
      <w:rFonts w:ascii="Arial" w:hAnsi="Arial"/>
      <w:b/>
      <w:bCs/>
      <w:caps/>
      <w:color w:val="3D64A9"/>
      <w:kern w:val="28"/>
      <w:sz w:val="28"/>
    </w:rPr>
  </w:style>
  <w:style w:type="character" w:customStyle="1" w:styleId="stabilo">
    <w:name w:val="stabilo"/>
    <w:basedOn w:val="Policepardfaut"/>
    <w:uiPriority w:val="1"/>
    <w:qFormat/>
    <w:rsid w:val="00391EDF"/>
    <w:rPr>
      <w:color w:val="auto"/>
      <w:bdr w:val="none" w:sz="0" w:space="0" w:color="auto"/>
      <w:shd w:val="clear" w:color="auto" w:fill="FFFF00"/>
    </w:rPr>
  </w:style>
  <w:style w:type="paragraph" w:styleId="Paragraphedeliste">
    <w:name w:val="List Paragraph"/>
    <w:basedOn w:val="Normal"/>
    <w:uiPriority w:val="34"/>
    <w:qFormat/>
    <w:rsid w:val="00391EDF"/>
    <w:pPr>
      <w:ind w:left="720"/>
      <w:contextualSpacing/>
    </w:pPr>
  </w:style>
  <w:style w:type="paragraph" w:styleId="Titre">
    <w:name w:val="Title"/>
    <w:basedOn w:val="Normal"/>
    <w:next w:val="Normal"/>
    <w:link w:val="TitreCar"/>
    <w:qFormat/>
    <w:rsid w:val="00197E9E"/>
    <w:pPr>
      <w:spacing w:before="360" w:after="360"/>
      <w:contextualSpacing/>
      <w:jc w:val="center"/>
    </w:pPr>
    <w:rPr>
      <w:rFonts w:ascii="Arial" w:eastAsiaTheme="majorEastAsia" w:hAnsi="Arial" w:cstheme="majorBidi"/>
      <w:color w:val="3D64A9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rsid w:val="00197E9E"/>
    <w:rPr>
      <w:rFonts w:ascii="Arial" w:eastAsiaTheme="majorEastAsia" w:hAnsi="Arial" w:cstheme="majorBidi"/>
      <w:color w:val="3D64A9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qFormat/>
    <w:rsid w:val="00197E9E"/>
    <w:pPr>
      <w:numPr>
        <w:ilvl w:val="1"/>
      </w:numPr>
      <w:spacing w:before="240" w:after="240"/>
      <w:jc w:val="center"/>
    </w:pPr>
    <w:rPr>
      <w:rFonts w:ascii="Arial" w:eastAsiaTheme="minorEastAsia" w:hAnsi="Arial" w:cstheme="minorBidi"/>
      <w:i/>
      <w:color w:val="F28C00"/>
      <w:spacing w:val="15"/>
      <w:sz w:val="40"/>
      <w:szCs w:val="22"/>
    </w:rPr>
  </w:style>
  <w:style w:type="character" w:customStyle="1" w:styleId="Sous-titreCar">
    <w:name w:val="Sous-titre Car"/>
    <w:basedOn w:val="Policepardfaut"/>
    <w:link w:val="Sous-titre"/>
    <w:rsid w:val="00197E9E"/>
    <w:rPr>
      <w:rFonts w:ascii="Arial" w:eastAsiaTheme="minorEastAsia" w:hAnsi="Arial" w:cstheme="minorBidi"/>
      <w:i/>
      <w:color w:val="F28C00"/>
      <w:spacing w:val="15"/>
      <w:sz w:val="40"/>
      <w:szCs w:val="22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51686"/>
    <w:pPr>
      <w:pBdr>
        <w:top w:val="single" w:sz="4" w:space="10" w:color="F28C00"/>
        <w:bottom w:val="single" w:sz="4" w:space="10" w:color="F28C00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51686"/>
    <w:rPr>
      <w:i/>
      <w:iCs/>
      <w:color w:val="000000" w:themeColor="text1"/>
      <w:sz w:val="24"/>
    </w:rPr>
  </w:style>
  <w:style w:type="character" w:styleId="lev">
    <w:name w:val="Strong"/>
    <w:basedOn w:val="Policepardfaut"/>
    <w:qFormat/>
    <w:rsid w:val="00D77909"/>
    <w:rPr>
      <w:b/>
      <w:bCs/>
    </w:rPr>
  </w:style>
  <w:style w:type="paragraph" w:customStyle="1" w:styleId="n">
    <w:name w:val="n"/>
    <w:basedOn w:val="Normal"/>
    <w:rsid w:val="004D6C6E"/>
    <w:pPr>
      <w:tabs>
        <w:tab w:val="right" w:pos="3261"/>
        <w:tab w:val="right" w:pos="4678"/>
        <w:tab w:val="decimal" w:pos="6379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4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nnees\MesModeles\Modele%202isa%20new1_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312EFF-CB9A-4C30-9B2B-F3CE8C414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 2isa new1_2.dotx</Template>
  <TotalTime>303</TotalTime>
  <Pages>3</Pages>
  <Words>638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2isa</Company>
  <LinksUpToDate>false</LinksUpToDate>
  <CharactersWithSpaces>4139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Ghislaine GREGOIRE</dc:creator>
  <cp:keywords/>
  <dc:description/>
  <cp:lastModifiedBy>Philippe Palau</cp:lastModifiedBy>
  <cp:revision>69</cp:revision>
  <dcterms:created xsi:type="dcterms:W3CDTF">2018-03-22T13:34:00Z</dcterms:created>
  <dcterms:modified xsi:type="dcterms:W3CDTF">2023-02-06T13:37:00Z</dcterms:modified>
</cp:coreProperties>
</file>